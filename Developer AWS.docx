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357A3E" w14:textId="325C5C27" w:rsidR="006050D9" w:rsidRPr="0078431A" w:rsidRDefault="006050D9" w:rsidP="006050D9">
      <w:pPr>
        <w:jc w:val="center"/>
        <w:rPr>
          <w:b/>
          <w:color w:val="000000" w:themeColor="text1"/>
          <w:sz w:val="32"/>
          <w:szCs w:val="32"/>
          <w:u w:val="single"/>
        </w:rPr>
      </w:pPr>
      <w:r w:rsidRPr="0078431A">
        <w:rPr>
          <w:b/>
          <w:color w:val="000000" w:themeColor="text1"/>
          <w:sz w:val="32"/>
          <w:szCs w:val="32"/>
          <w:u w:val="single"/>
        </w:rPr>
        <w:t>Advanced IAM</w:t>
      </w:r>
    </w:p>
    <w:p w14:paraId="37121351" w14:textId="7477C7B6" w:rsidR="00C51558" w:rsidRPr="0078431A" w:rsidRDefault="00C51558" w:rsidP="007C1B7B">
      <w:pPr>
        <w:rPr>
          <w:b/>
          <w:color w:val="000000" w:themeColor="text1"/>
          <w:u w:val="single"/>
        </w:rPr>
      </w:pPr>
      <w:r w:rsidRPr="0078431A">
        <w:rPr>
          <w:b/>
          <w:color w:val="000000" w:themeColor="text1"/>
          <w:u w:val="single"/>
        </w:rPr>
        <w:t xml:space="preserve">Web identity </w:t>
      </w:r>
      <w:r w:rsidR="003C5EF4" w:rsidRPr="0078431A">
        <w:rPr>
          <w:b/>
          <w:color w:val="000000" w:themeColor="text1"/>
          <w:u w:val="single"/>
        </w:rPr>
        <w:t>federation</w:t>
      </w:r>
      <w:r w:rsidRPr="0078431A">
        <w:rPr>
          <w:b/>
          <w:color w:val="000000" w:themeColor="text1"/>
          <w:u w:val="single"/>
        </w:rPr>
        <w:t>:</w:t>
      </w:r>
    </w:p>
    <w:p w14:paraId="50BCD195" w14:textId="5E2A7F3B" w:rsidR="00E83E52" w:rsidRPr="0078431A" w:rsidRDefault="003C5EF4" w:rsidP="007C1B7B">
      <w:pPr>
        <w:rPr>
          <w:color w:val="000000" w:themeColor="text1"/>
        </w:rPr>
      </w:pPr>
      <w:r w:rsidRPr="0078431A">
        <w:rPr>
          <w:color w:val="000000" w:themeColor="text1"/>
        </w:rPr>
        <w:t>Let you give your users access to AS resources after they have successfully authenticated with a web-based identity provider like Amazon, Facebook and Google.</w:t>
      </w:r>
      <w:r w:rsidR="006A6CAA" w:rsidRPr="0078431A">
        <w:rPr>
          <w:color w:val="000000" w:themeColor="text1"/>
        </w:rPr>
        <w:t xml:space="preserve"> </w:t>
      </w:r>
    </w:p>
    <w:p w14:paraId="1F5FDB2B" w14:textId="0B36BBB0" w:rsidR="003C5EF4" w:rsidRPr="0078431A" w:rsidRDefault="003C5EF4" w:rsidP="007C1B7B">
      <w:pPr>
        <w:rPr>
          <w:color w:val="000000" w:themeColor="text1"/>
        </w:rPr>
      </w:pPr>
      <w:r w:rsidRPr="0078431A">
        <w:rPr>
          <w:color w:val="000000" w:themeColor="text1"/>
        </w:rPr>
        <w:t>Following successful authentication, the user receives as authentication code from Web ID provider, which they can trade for temporary AWS security credentials.</w:t>
      </w:r>
    </w:p>
    <w:p w14:paraId="5761B2E8" w14:textId="0DF4B588" w:rsidR="003C5EF4" w:rsidRPr="0078431A" w:rsidRDefault="003C5EF4" w:rsidP="007C1B7B">
      <w:pPr>
        <w:rPr>
          <w:b/>
          <w:i/>
          <w:color w:val="000000" w:themeColor="text1"/>
        </w:rPr>
      </w:pPr>
      <w:r w:rsidRPr="0078431A">
        <w:rPr>
          <w:b/>
          <w:color w:val="000000" w:themeColor="text1"/>
          <w:u w:val="single"/>
        </w:rPr>
        <w:t>Amazon Cognito:</w:t>
      </w:r>
    </w:p>
    <w:p w14:paraId="7FE4CEAF" w14:textId="693C3CF0" w:rsidR="003C5EF4" w:rsidRPr="0078431A" w:rsidRDefault="003C5EF4" w:rsidP="007C1B7B">
      <w:pPr>
        <w:rPr>
          <w:color w:val="000000" w:themeColor="text1"/>
        </w:rPr>
      </w:pPr>
      <w:r w:rsidRPr="0078431A">
        <w:rPr>
          <w:color w:val="000000" w:themeColor="text1"/>
        </w:rPr>
        <w:t>AWS Cognito provides web identity federation with the following feature:</w:t>
      </w:r>
    </w:p>
    <w:p w14:paraId="46FAA9D7" w14:textId="1871066C" w:rsidR="003C5EF4" w:rsidRPr="0078431A" w:rsidRDefault="003C5EF4" w:rsidP="009249CE">
      <w:pPr>
        <w:pStyle w:val="ListParagraph"/>
        <w:numPr>
          <w:ilvl w:val="0"/>
          <w:numId w:val="3"/>
        </w:numPr>
        <w:rPr>
          <w:color w:val="000000" w:themeColor="text1"/>
        </w:rPr>
      </w:pPr>
      <w:r w:rsidRPr="0078431A">
        <w:rPr>
          <w:color w:val="000000" w:themeColor="text1"/>
        </w:rPr>
        <w:t>Sign-up and sign-in to your apps.</w:t>
      </w:r>
    </w:p>
    <w:p w14:paraId="4310143B" w14:textId="50441B49" w:rsidR="003C5EF4" w:rsidRPr="0078431A" w:rsidRDefault="003C5EF4" w:rsidP="009249CE">
      <w:pPr>
        <w:pStyle w:val="ListParagraph"/>
        <w:numPr>
          <w:ilvl w:val="0"/>
          <w:numId w:val="3"/>
        </w:numPr>
        <w:rPr>
          <w:color w:val="000000" w:themeColor="text1"/>
        </w:rPr>
      </w:pPr>
      <w:r w:rsidRPr="0078431A">
        <w:rPr>
          <w:color w:val="000000" w:themeColor="text1"/>
        </w:rPr>
        <w:t>Access for guest users.</w:t>
      </w:r>
    </w:p>
    <w:p w14:paraId="5FD7A1F9" w14:textId="237CF71B" w:rsidR="003C5EF4" w:rsidRPr="0078431A" w:rsidRDefault="003C5EF4" w:rsidP="009249CE">
      <w:pPr>
        <w:pStyle w:val="ListParagraph"/>
        <w:numPr>
          <w:ilvl w:val="0"/>
          <w:numId w:val="3"/>
        </w:numPr>
        <w:rPr>
          <w:color w:val="000000" w:themeColor="text1"/>
        </w:rPr>
      </w:pPr>
      <w:r w:rsidRPr="0078431A">
        <w:rPr>
          <w:color w:val="000000" w:themeColor="text1"/>
        </w:rPr>
        <w:t xml:space="preserve">Acts as </w:t>
      </w:r>
      <w:r w:rsidRPr="0078431A">
        <w:rPr>
          <w:i/>
          <w:color w:val="000000" w:themeColor="text1"/>
        </w:rPr>
        <w:t>identity broker between your application and web ID providers</w:t>
      </w:r>
      <w:r w:rsidRPr="0078431A">
        <w:rPr>
          <w:color w:val="000000" w:themeColor="text1"/>
        </w:rPr>
        <w:t>, so you don’t need to write any additional code.</w:t>
      </w:r>
    </w:p>
    <w:p w14:paraId="0C20994F" w14:textId="700E7ECE" w:rsidR="003C5EF4" w:rsidRPr="0078431A" w:rsidRDefault="00546358" w:rsidP="009249CE">
      <w:pPr>
        <w:pStyle w:val="ListParagraph"/>
        <w:numPr>
          <w:ilvl w:val="0"/>
          <w:numId w:val="3"/>
        </w:numPr>
        <w:rPr>
          <w:color w:val="000000" w:themeColor="text1"/>
        </w:rPr>
      </w:pPr>
      <w:r w:rsidRPr="0078431A">
        <w:rPr>
          <w:i/>
          <w:color w:val="000000" w:themeColor="text1"/>
        </w:rPr>
        <w:t>Synchronizes user data for multiple devices</w:t>
      </w:r>
      <w:r w:rsidRPr="0078431A">
        <w:rPr>
          <w:color w:val="000000" w:themeColor="text1"/>
        </w:rPr>
        <w:t>.</w:t>
      </w:r>
      <w:r w:rsidR="005654A7" w:rsidRPr="0078431A">
        <w:rPr>
          <w:color w:val="000000" w:themeColor="text1"/>
        </w:rPr>
        <w:t xml:space="preserve"> Seamless experiences.</w:t>
      </w:r>
    </w:p>
    <w:p w14:paraId="43E9D040" w14:textId="7723875D" w:rsidR="00546358" w:rsidRPr="0078431A" w:rsidRDefault="00546358" w:rsidP="009249CE">
      <w:pPr>
        <w:pStyle w:val="ListParagraph"/>
        <w:numPr>
          <w:ilvl w:val="0"/>
          <w:numId w:val="3"/>
        </w:numPr>
        <w:rPr>
          <w:color w:val="000000" w:themeColor="text1"/>
        </w:rPr>
      </w:pPr>
      <w:r w:rsidRPr="0078431A">
        <w:rPr>
          <w:color w:val="000000" w:themeColor="text1"/>
        </w:rPr>
        <w:t>Recommended for all mobile application AWS services.</w:t>
      </w:r>
    </w:p>
    <w:p w14:paraId="290CF598" w14:textId="5838ED03" w:rsidR="005654A7" w:rsidRPr="0078431A" w:rsidRDefault="005654A7" w:rsidP="005654A7">
      <w:pPr>
        <w:rPr>
          <w:b/>
          <w:color w:val="000000" w:themeColor="text1"/>
          <w:u w:val="single"/>
        </w:rPr>
      </w:pPr>
      <w:r w:rsidRPr="0078431A">
        <w:rPr>
          <w:b/>
          <w:color w:val="000000" w:themeColor="text1"/>
          <w:u w:val="single"/>
        </w:rPr>
        <w:t>Amazon Cognito Use cases:</w:t>
      </w:r>
    </w:p>
    <w:p w14:paraId="1AE970CC" w14:textId="0864188A" w:rsidR="005654A7" w:rsidRPr="0078431A" w:rsidRDefault="005654A7" w:rsidP="005654A7">
      <w:pPr>
        <w:rPr>
          <w:color w:val="000000" w:themeColor="text1"/>
        </w:rPr>
      </w:pPr>
      <w:r w:rsidRPr="0078431A">
        <w:rPr>
          <w:color w:val="000000" w:themeColor="text1"/>
        </w:rPr>
        <w:t>Cognito broker between the app and Facebook or Google to provide temporary credential which map to an IAM role allowing access to the required resources.</w:t>
      </w:r>
    </w:p>
    <w:p w14:paraId="05A91F7B" w14:textId="501E7A27" w:rsidR="005654A7" w:rsidRPr="0078431A" w:rsidRDefault="005654A7" w:rsidP="005654A7">
      <w:pPr>
        <w:rPr>
          <w:color w:val="000000" w:themeColor="text1"/>
        </w:rPr>
      </w:pPr>
      <w:r w:rsidRPr="0078431A">
        <w:rPr>
          <w:color w:val="000000" w:themeColor="text1"/>
        </w:rPr>
        <w:t>No need for the application to embed or store AWS credential locally on the device and it gives user a seamless experience across all mobile devices.</w:t>
      </w:r>
    </w:p>
    <w:p w14:paraId="2EC11CAC" w14:textId="1F3E3D25" w:rsidR="005654A7" w:rsidRPr="0078431A" w:rsidRDefault="00F148F7" w:rsidP="005654A7">
      <w:pPr>
        <w:rPr>
          <w:b/>
          <w:color w:val="000000" w:themeColor="text1"/>
          <w:u w:val="single"/>
        </w:rPr>
      </w:pPr>
      <w:r w:rsidRPr="0078431A">
        <w:rPr>
          <w:b/>
          <w:color w:val="000000" w:themeColor="text1"/>
          <w:u w:val="single"/>
        </w:rPr>
        <w:t>Cognito User pools</w:t>
      </w:r>
    </w:p>
    <w:p w14:paraId="47507B6F" w14:textId="0686C0C2" w:rsidR="005654A7" w:rsidRPr="0078431A" w:rsidRDefault="00F148F7" w:rsidP="005654A7">
      <w:pPr>
        <w:rPr>
          <w:color w:val="000000" w:themeColor="text1"/>
        </w:rPr>
      </w:pPr>
      <w:r w:rsidRPr="0078431A">
        <w:rPr>
          <w:b/>
          <w:color w:val="000000" w:themeColor="text1"/>
        </w:rPr>
        <w:t>User Pools</w:t>
      </w:r>
      <w:r w:rsidRPr="0078431A">
        <w:rPr>
          <w:color w:val="000000" w:themeColor="text1"/>
        </w:rPr>
        <w:t xml:space="preserve"> are user directories used to manage sign-up and sign-in </w:t>
      </w:r>
      <w:r w:rsidR="00902E83" w:rsidRPr="0078431A">
        <w:rPr>
          <w:color w:val="000000" w:themeColor="text1"/>
        </w:rPr>
        <w:t>functionalities</w:t>
      </w:r>
      <w:r w:rsidRPr="0078431A">
        <w:rPr>
          <w:color w:val="000000" w:themeColor="text1"/>
        </w:rPr>
        <w:t xml:space="preserve"> for mobile and web application.</w:t>
      </w:r>
    </w:p>
    <w:p w14:paraId="208A1AE1" w14:textId="4BF6DF10" w:rsidR="00F148F7" w:rsidRPr="0078431A" w:rsidRDefault="00902E83" w:rsidP="005654A7">
      <w:pPr>
        <w:rPr>
          <w:color w:val="000000" w:themeColor="text1"/>
        </w:rPr>
      </w:pPr>
      <w:r w:rsidRPr="0078431A">
        <w:rPr>
          <w:color w:val="000000" w:themeColor="text1"/>
        </w:rPr>
        <w:t xml:space="preserve">User can sign-in directly to user Pool, or indirectly via identity provider like Facebook or Google. Cognito acts as an Identity Broker between the ID provider and AWS. Successful authentication generates a number of </w:t>
      </w:r>
      <w:r w:rsidR="00831134" w:rsidRPr="0078431A">
        <w:rPr>
          <w:color w:val="000000" w:themeColor="text1"/>
        </w:rPr>
        <w:t>JSON</w:t>
      </w:r>
      <w:r w:rsidRPr="0078431A">
        <w:rPr>
          <w:color w:val="000000" w:themeColor="text1"/>
        </w:rPr>
        <w:t xml:space="preserve"> web token (JWTs).</w:t>
      </w:r>
    </w:p>
    <w:p w14:paraId="0D75A2CA" w14:textId="3285F6D4" w:rsidR="00902E83" w:rsidRPr="0078431A" w:rsidRDefault="00902E83" w:rsidP="005654A7">
      <w:pPr>
        <w:rPr>
          <w:color w:val="000000" w:themeColor="text1"/>
        </w:rPr>
      </w:pPr>
      <w:r w:rsidRPr="0078431A">
        <w:rPr>
          <w:b/>
          <w:color w:val="000000" w:themeColor="text1"/>
        </w:rPr>
        <w:t>Identity Pools</w:t>
      </w:r>
      <w:r w:rsidRPr="0078431A">
        <w:rPr>
          <w:color w:val="000000" w:themeColor="text1"/>
        </w:rPr>
        <w:t xml:space="preserve"> </w:t>
      </w:r>
      <w:r w:rsidRPr="0078431A">
        <w:rPr>
          <w:i/>
          <w:color w:val="000000" w:themeColor="text1"/>
        </w:rPr>
        <w:t>enable you to create unique identities for your user and authenticate them with identity providers</w:t>
      </w:r>
      <w:r w:rsidRPr="0078431A">
        <w:rPr>
          <w:color w:val="000000" w:themeColor="text1"/>
        </w:rPr>
        <w:t>. With an identity, you can obtain temporary, limited privilege AWS credentials to access other AWS services.</w:t>
      </w:r>
    </w:p>
    <w:p w14:paraId="585AFCB4" w14:textId="5830085F" w:rsidR="00902E83" w:rsidRPr="0078431A" w:rsidRDefault="00831134" w:rsidP="005654A7">
      <w:pPr>
        <w:rPr>
          <w:b/>
          <w:color w:val="000000" w:themeColor="text1"/>
        </w:rPr>
      </w:pPr>
      <w:r w:rsidRPr="0078431A">
        <w:rPr>
          <w:b/>
          <w:noProof/>
          <w:color w:val="000000" w:themeColor="text1"/>
        </w:rPr>
        <w:drawing>
          <wp:inline distT="0" distB="0" distL="0" distR="0" wp14:anchorId="09C9440D" wp14:editId="09738644">
            <wp:extent cx="6280150" cy="344678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_Screen Shot 2018-12-29 at 14.04.58_1024.jpg"/>
                    <pic:cNvPicPr/>
                  </pic:nvPicPr>
                  <pic:blipFill>
                    <a:blip r:embed="rId11">
                      <a:extLst>
                        <a:ext uri="{28A0092B-C50C-407E-A947-70E740481C1C}">
                          <a14:useLocalDpi xmlns:a14="http://schemas.microsoft.com/office/drawing/2010/main" val="0"/>
                        </a:ext>
                      </a:extLst>
                    </a:blip>
                    <a:stretch>
                      <a:fillRect/>
                    </a:stretch>
                  </pic:blipFill>
                  <pic:spPr>
                    <a:xfrm>
                      <a:off x="0" y="0"/>
                      <a:ext cx="6280150" cy="3446780"/>
                    </a:xfrm>
                    <a:prstGeom prst="rect">
                      <a:avLst/>
                    </a:prstGeom>
                  </pic:spPr>
                </pic:pic>
              </a:graphicData>
            </a:graphic>
          </wp:inline>
        </w:drawing>
      </w:r>
    </w:p>
    <w:p w14:paraId="4C4E4876" w14:textId="02F35765" w:rsidR="00144A79" w:rsidRPr="0078431A" w:rsidRDefault="00144A79" w:rsidP="005654A7">
      <w:pPr>
        <w:rPr>
          <w:b/>
          <w:color w:val="000000" w:themeColor="text1"/>
        </w:rPr>
      </w:pPr>
      <w:r w:rsidRPr="0078431A">
        <w:rPr>
          <w:b/>
          <w:color w:val="000000" w:themeColor="text1"/>
        </w:rPr>
        <w:t>Push Synchronization:</w:t>
      </w:r>
    </w:p>
    <w:p w14:paraId="4C6C7FC7" w14:textId="538C76F7" w:rsidR="00144A79" w:rsidRPr="0078431A" w:rsidRDefault="006226FC" w:rsidP="005654A7">
      <w:pPr>
        <w:rPr>
          <w:color w:val="000000" w:themeColor="text1"/>
        </w:rPr>
      </w:pPr>
      <w:r w:rsidRPr="0078431A">
        <w:rPr>
          <w:color w:val="000000" w:themeColor="text1"/>
        </w:rPr>
        <w:t>Cognito tracks the association between user identity and the various different devices they sign-in-from.</w:t>
      </w:r>
    </w:p>
    <w:p w14:paraId="770E4885" w14:textId="77777777" w:rsidR="004424AB" w:rsidRPr="0078431A" w:rsidRDefault="006226FC" w:rsidP="005654A7">
      <w:pPr>
        <w:rPr>
          <w:b/>
          <w:color w:val="000000" w:themeColor="text1"/>
        </w:rPr>
      </w:pPr>
      <w:r w:rsidRPr="0078431A">
        <w:rPr>
          <w:color w:val="000000" w:themeColor="text1"/>
        </w:rPr>
        <w:t xml:space="preserve">In order to provide the seamless user experience for your application, Cognito uses </w:t>
      </w:r>
      <w:r w:rsidRPr="0078431A">
        <w:rPr>
          <w:b/>
          <w:color w:val="000000" w:themeColor="text1"/>
        </w:rPr>
        <w:t xml:space="preserve">Push </w:t>
      </w:r>
    </w:p>
    <w:p w14:paraId="4EBCBC18" w14:textId="7A01116C" w:rsidR="006226FC" w:rsidRPr="0078431A" w:rsidRDefault="006226FC" w:rsidP="005654A7">
      <w:pPr>
        <w:rPr>
          <w:color w:val="000000" w:themeColor="text1"/>
        </w:rPr>
      </w:pPr>
      <w:r w:rsidRPr="0078431A">
        <w:rPr>
          <w:b/>
          <w:color w:val="000000" w:themeColor="text1"/>
        </w:rPr>
        <w:t>Synchronization</w:t>
      </w:r>
      <w:r w:rsidRPr="0078431A">
        <w:rPr>
          <w:color w:val="000000" w:themeColor="text1"/>
        </w:rPr>
        <w:t xml:space="preserve"> to push updates and Synchronize user date across multiple devices.</w:t>
      </w:r>
    </w:p>
    <w:p w14:paraId="28BC5D85" w14:textId="686CD64E" w:rsidR="006226FC" w:rsidRPr="0078431A" w:rsidRDefault="006226FC" w:rsidP="005654A7">
      <w:pPr>
        <w:rPr>
          <w:color w:val="000000" w:themeColor="text1"/>
        </w:rPr>
      </w:pPr>
      <w:r w:rsidRPr="0078431A">
        <w:rPr>
          <w:color w:val="000000" w:themeColor="text1"/>
        </w:rPr>
        <w:t>Amazon SNS is used to send the silent push notification to all the devices associated with a given identity whenever data stored in the cloud changes.</w:t>
      </w:r>
    </w:p>
    <w:p w14:paraId="355E9A66" w14:textId="77777777" w:rsidR="004B4280" w:rsidRPr="0078431A" w:rsidRDefault="004B4280" w:rsidP="00C21B9D">
      <w:pPr>
        <w:jc w:val="center"/>
        <w:rPr>
          <w:b/>
          <w:color w:val="000000" w:themeColor="text1"/>
          <w:sz w:val="24"/>
          <w:szCs w:val="24"/>
          <w:u w:val="single"/>
        </w:rPr>
      </w:pPr>
    </w:p>
    <w:p w14:paraId="45193620" w14:textId="77777777" w:rsidR="004B4280" w:rsidRPr="0078431A" w:rsidRDefault="004B4280" w:rsidP="00C21B9D">
      <w:pPr>
        <w:jc w:val="center"/>
        <w:rPr>
          <w:b/>
          <w:color w:val="000000" w:themeColor="text1"/>
          <w:sz w:val="24"/>
          <w:szCs w:val="24"/>
          <w:u w:val="single"/>
        </w:rPr>
      </w:pPr>
    </w:p>
    <w:p w14:paraId="22B58DC1" w14:textId="533160A6" w:rsidR="00BF22BB" w:rsidRPr="0078431A" w:rsidRDefault="00111743" w:rsidP="00BF22BB">
      <w:pPr>
        <w:jc w:val="center"/>
        <w:rPr>
          <w:b/>
          <w:color w:val="000000" w:themeColor="text1"/>
          <w:sz w:val="24"/>
          <w:szCs w:val="24"/>
          <w:u w:val="single"/>
        </w:rPr>
      </w:pPr>
      <w:r w:rsidRPr="0078431A">
        <w:rPr>
          <w:b/>
          <w:color w:val="000000" w:themeColor="text1"/>
          <w:sz w:val="24"/>
          <w:szCs w:val="24"/>
          <w:u w:val="single"/>
        </w:rPr>
        <w:t xml:space="preserve">Inline </w:t>
      </w:r>
      <w:r w:rsidR="00C21B9D" w:rsidRPr="0078431A">
        <w:rPr>
          <w:b/>
          <w:color w:val="000000" w:themeColor="text1"/>
          <w:sz w:val="24"/>
          <w:szCs w:val="24"/>
          <w:u w:val="single"/>
        </w:rPr>
        <w:t>Policies vs Managed Polices vs Custom Policies</w:t>
      </w:r>
    </w:p>
    <w:p w14:paraId="5912A513" w14:textId="72C397CC" w:rsidR="00C21B9D" w:rsidRPr="0078431A" w:rsidRDefault="00C21B9D" w:rsidP="00C21B9D">
      <w:pPr>
        <w:rPr>
          <w:b/>
          <w:color w:val="000000" w:themeColor="text1"/>
          <w:sz w:val="24"/>
          <w:szCs w:val="24"/>
          <w:u w:val="single"/>
        </w:rPr>
      </w:pPr>
    </w:p>
    <w:p w14:paraId="6287E546" w14:textId="2D3DD2EC" w:rsidR="00581313" w:rsidRPr="0078431A" w:rsidRDefault="00581313" w:rsidP="00C21B9D">
      <w:pPr>
        <w:rPr>
          <w:b/>
          <w:color w:val="000000" w:themeColor="text1"/>
          <w:sz w:val="24"/>
          <w:szCs w:val="24"/>
          <w:u w:val="single"/>
        </w:rPr>
      </w:pPr>
      <w:r w:rsidRPr="0078431A">
        <w:rPr>
          <w:b/>
          <w:color w:val="000000" w:themeColor="text1"/>
          <w:sz w:val="24"/>
          <w:szCs w:val="24"/>
          <w:u w:val="single"/>
        </w:rPr>
        <w:t>Manages Policies.</w:t>
      </w:r>
    </w:p>
    <w:p w14:paraId="54A355C9" w14:textId="7F57B356" w:rsidR="004B4280" w:rsidRPr="0078431A" w:rsidRDefault="00BF22BB" w:rsidP="00C21B9D">
      <w:pPr>
        <w:rPr>
          <w:color w:val="000000" w:themeColor="text1"/>
          <w:sz w:val="24"/>
          <w:szCs w:val="24"/>
        </w:rPr>
      </w:pPr>
      <w:r w:rsidRPr="0078431A">
        <w:rPr>
          <w:color w:val="000000" w:themeColor="text1"/>
          <w:sz w:val="24"/>
          <w:szCs w:val="24"/>
        </w:rPr>
        <w:t>A</w:t>
      </w:r>
      <w:r w:rsidRPr="0078431A">
        <w:rPr>
          <w:b/>
          <w:color w:val="000000" w:themeColor="text1"/>
          <w:sz w:val="24"/>
          <w:szCs w:val="24"/>
          <w:u w:val="single"/>
        </w:rPr>
        <w:t xml:space="preserve"> </w:t>
      </w:r>
      <w:r w:rsidRPr="0078431A">
        <w:rPr>
          <w:color w:val="000000" w:themeColor="text1"/>
          <w:sz w:val="24"/>
          <w:szCs w:val="24"/>
        </w:rPr>
        <w:t>Managed Policy is an IAM policy which is created and administered by AWS.</w:t>
      </w:r>
    </w:p>
    <w:p w14:paraId="6EC42532" w14:textId="63674E62" w:rsidR="00BF22BB" w:rsidRPr="0078431A" w:rsidRDefault="00581313" w:rsidP="00C21B9D">
      <w:pPr>
        <w:rPr>
          <w:color w:val="000000" w:themeColor="text1"/>
          <w:sz w:val="24"/>
          <w:szCs w:val="24"/>
        </w:rPr>
      </w:pPr>
      <w:r w:rsidRPr="0078431A">
        <w:rPr>
          <w:color w:val="000000" w:themeColor="text1"/>
          <w:sz w:val="24"/>
          <w:szCs w:val="24"/>
        </w:rPr>
        <w:t>AWS provide Managed Policies for common use cases bases on job function. E.g. AmazonDynamoDBFullAccess, AWSCodeCommitPowerUser, AmazonEC2ReadOnlyAccess etc.</w:t>
      </w:r>
    </w:p>
    <w:p w14:paraId="0D37006A" w14:textId="543DAA68" w:rsidR="00581313" w:rsidRPr="0078431A" w:rsidRDefault="00581313" w:rsidP="00C21B9D">
      <w:pPr>
        <w:rPr>
          <w:color w:val="000000" w:themeColor="text1"/>
          <w:sz w:val="24"/>
          <w:szCs w:val="24"/>
        </w:rPr>
      </w:pPr>
      <w:r w:rsidRPr="0078431A">
        <w:rPr>
          <w:color w:val="000000" w:themeColor="text1"/>
          <w:sz w:val="24"/>
          <w:szCs w:val="24"/>
        </w:rPr>
        <w:t>These AWS-provided policies allow you to assign appropriate permission to your users, group and role without having to write the policy yourself.</w:t>
      </w:r>
    </w:p>
    <w:p w14:paraId="5CBF44F3" w14:textId="1AF025F9" w:rsidR="00581313" w:rsidRPr="0078431A" w:rsidRDefault="00581313" w:rsidP="00C21B9D">
      <w:pPr>
        <w:rPr>
          <w:color w:val="000000" w:themeColor="text1"/>
          <w:sz w:val="24"/>
          <w:szCs w:val="24"/>
        </w:rPr>
      </w:pPr>
      <w:r w:rsidRPr="0078431A">
        <w:rPr>
          <w:color w:val="000000" w:themeColor="text1"/>
          <w:sz w:val="24"/>
          <w:szCs w:val="24"/>
        </w:rPr>
        <w:t xml:space="preserve">A single Managed Policy be </w:t>
      </w:r>
      <w:r w:rsidRPr="0078431A">
        <w:rPr>
          <w:i/>
          <w:color w:val="000000" w:themeColor="text1"/>
          <w:sz w:val="24"/>
          <w:szCs w:val="24"/>
        </w:rPr>
        <w:t>attached to multiple user, group or roles</w:t>
      </w:r>
      <w:r w:rsidRPr="0078431A">
        <w:rPr>
          <w:color w:val="000000" w:themeColor="text1"/>
          <w:sz w:val="24"/>
          <w:szCs w:val="24"/>
        </w:rPr>
        <w:t xml:space="preserve"> within the same AWS account and across different accounts.</w:t>
      </w:r>
    </w:p>
    <w:p w14:paraId="3F36C4DC" w14:textId="7DEAF452" w:rsidR="00581313" w:rsidRPr="0078431A" w:rsidRDefault="00581313" w:rsidP="00C21B9D">
      <w:pPr>
        <w:rPr>
          <w:color w:val="000000" w:themeColor="text1"/>
          <w:sz w:val="24"/>
          <w:szCs w:val="24"/>
        </w:rPr>
      </w:pPr>
      <w:r w:rsidRPr="0078431A">
        <w:rPr>
          <w:color w:val="000000" w:themeColor="text1"/>
          <w:sz w:val="24"/>
          <w:szCs w:val="24"/>
        </w:rPr>
        <w:t>You cannot change the permission defined in an AWS Manages Policy.</w:t>
      </w:r>
    </w:p>
    <w:p w14:paraId="39ABE227" w14:textId="5EC25256" w:rsidR="00E97836" w:rsidRPr="0078431A" w:rsidRDefault="00E97836" w:rsidP="00C21B9D">
      <w:pPr>
        <w:rPr>
          <w:color w:val="000000" w:themeColor="text1"/>
          <w:sz w:val="24"/>
          <w:szCs w:val="24"/>
        </w:rPr>
      </w:pPr>
      <w:r w:rsidRPr="0078431A">
        <w:rPr>
          <w:color w:val="000000" w:themeColor="text1"/>
          <w:sz w:val="24"/>
          <w:szCs w:val="24"/>
        </w:rPr>
        <w:t xml:space="preserve">AWS </w:t>
      </w:r>
      <w:r w:rsidRPr="0078431A">
        <w:rPr>
          <w:i/>
          <w:color w:val="000000" w:themeColor="text1"/>
          <w:sz w:val="24"/>
          <w:szCs w:val="24"/>
        </w:rPr>
        <w:t>occasionally update the permission</w:t>
      </w:r>
      <w:r w:rsidRPr="0078431A">
        <w:rPr>
          <w:color w:val="000000" w:themeColor="text1"/>
          <w:sz w:val="24"/>
          <w:szCs w:val="24"/>
        </w:rPr>
        <w:t xml:space="preserve"> defined in an AWS managed policy.</w:t>
      </w:r>
    </w:p>
    <w:p w14:paraId="5FDD8C06" w14:textId="77777777" w:rsidR="00E97836" w:rsidRPr="0078431A" w:rsidRDefault="00E97836" w:rsidP="00C21B9D">
      <w:pPr>
        <w:rPr>
          <w:color w:val="000000" w:themeColor="text1"/>
          <w:sz w:val="24"/>
          <w:szCs w:val="24"/>
        </w:rPr>
      </w:pPr>
    </w:p>
    <w:p w14:paraId="78EC5286" w14:textId="0014C24F" w:rsidR="00581313" w:rsidRPr="0078431A" w:rsidRDefault="00F3393C" w:rsidP="00C21B9D">
      <w:pPr>
        <w:rPr>
          <w:b/>
          <w:color w:val="000000" w:themeColor="text1"/>
          <w:sz w:val="24"/>
          <w:szCs w:val="24"/>
          <w:u w:val="single"/>
        </w:rPr>
      </w:pPr>
      <w:r w:rsidRPr="0078431A">
        <w:rPr>
          <w:b/>
          <w:color w:val="000000" w:themeColor="text1"/>
          <w:sz w:val="24"/>
          <w:szCs w:val="24"/>
          <w:u w:val="single"/>
        </w:rPr>
        <w:t>Inline Policy</w:t>
      </w:r>
      <w:r w:rsidR="00D41991" w:rsidRPr="0078431A">
        <w:rPr>
          <w:b/>
          <w:color w:val="000000" w:themeColor="text1"/>
          <w:sz w:val="24"/>
          <w:szCs w:val="24"/>
          <w:u w:val="single"/>
        </w:rPr>
        <w:t>:</w:t>
      </w:r>
    </w:p>
    <w:p w14:paraId="367744B4" w14:textId="783F4361" w:rsidR="00581313" w:rsidRPr="0078431A" w:rsidRDefault="001B2BCB" w:rsidP="00C21B9D">
      <w:pPr>
        <w:rPr>
          <w:color w:val="000000" w:themeColor="text1"/>
          <w:sz w:val="24"/>
          <w:szCs w:val="24"/>
        </w:rPr>
      </w:pPr>
      <w:r w:rsidRPr="0078431A">
        <w:rPr>
          <w:color w:val="000000" w:themeColor="text1"/>
          <w:sz w:val="24"/>
          <w:szCs w:val="24"/>
        </w:rPr>
        <w:t xml:space="preserve">An inline policy is an IAM policy which is actually </w:t>
      </w:r>
      <w:r w:rsidRPr="0078431A">
        <w:rPr>
          <w:i/>
          <w:color w:val="000000" w:themeColor="text1"/>
          <w:sz w:val="24"/>
          <w:szCs w:val="24"/>
        </w:rPr>
        <w:t>embedded within the user, group or role</w:t>
      </w:r>
      <w:r w:rsidRPr="0078431A">
        <w:rPr>
          <w:color w:val="000000" w:themeColor="text1"/>
          <w:sz w:val="24"/>
          <w:szCs w:val="24"/>
        </w:rPr>
        <w:t xml:space="preserve"> to which it applies, there is strict 1:1 relationship between the entity and the policy.</w:t>
      </w:r>
    </w:p>
    <w:p w14:paraId="601ACF50" w14:textId="687E9294" w:rsidR="001B2BCB" w:rsidRPr="0078431A" w:rsidRDefault="001B2BCB" w:rsidP="00C21B9D">
      <w:pPr>
        <w:rPr>
          <w:color w:val="000000" w:themeColor="text1"/>
          <w:sz w:val="24"/>
          <w:szCs w:val="24"/>
        </w:rPr>
      </w:pPr>
      <w:r w:rsidRPr="0078431A">
        <w:rPr>
          <w:i/>
          <w:color w:val="000000" w:themeColor="text1"/>
          <w:sz w:val="24"/>
          <w:szCs w:val="24"/>
        </w:rPr>
        <w:t>When you delete the user, group or role in which the inline policy is embedded, the policy is also be deleted</w:t>
      </w:r>
      <w:r w:rsidRPr="0078431A">
        <w:rPr>
          <w:color w:val="000000" w:themeColor="text1"/>
          <w:sz w:val="24"/>
          <w:szCs w:val="24"/>
        </w:rPr>
        <w:t>.</w:t>
      </w:r>
    </w:p>
    <w:p w14:paraId="5ACA2FCD" w14:textId="2E08DEF2" w:rsidR="001B2BCB" w:rsidRPr="0078431A" w:rsidRDefault="001B2BCB" w:rsidP="00C21B9D">
      <w:pPr>
        <w:rPr>
          <w:color w:val="000000" w:themeColor="text1"/>
          <w:sz w:val="24"/>
          <w:szCs w:val="24"/>
        </w:rPr>
      </w:pPr>
      <w:r w:rsidRPr="0078431A">
        <w:rPr>
          <w:color w:val="000000" w:themeColor="text1"/>
          <w:sz w:val="24"/>
          <w:szCs w:val="24"/>
        </w:rPr>
        <w:t>In most cases, AWS recommends using Managed Policies or inline Policies.</w:t>
      </w:r>
    </w:p>
    <w:p w14:paraId="255DA363" w14:textId="1CE094EB" w:rsidR="001B2BCB" w:rsidRPr="0078431A" w:rsidRDefault="001B2BCB" w:rsidP="00C21B9D">
      <w:pPr>
        <w:rPr>
          <w:color w:val="000000" w:themeColor="text1"/>
          <w:sz w:val="24"/>
          <w:szCs w:val="24"/>
        </w:rPr>
      </w:pPr>
      <w:r w:rsidRPr="0078431A">
        <w:rPr>
          <w:color w:val="000000" w:themeColor="text1"/>
          <w:sz w:val="24"/>
          <w:szCs w:val="24"/>
        </w:rPr>
        <w:t>Inline Policies are useful when you want to be sure that the permission in a policy are not inadvertently assigned to any other user, group or role than the one for which they’re intended. (i.e. You are creating a policy that must only ever be attached to a single user, group or role.)</w:t>
      </w:r>
    </w:p>
    <w:p w14:paraId="6EBDC878" w14:textId="5151B9C4" w:rsidR="00620FB7" w:rsidRPr="0078431A" w:rsidRDefault="00620FB7" w:rsidP="00C21B9D">
      <w:pPr>
        <w:rPr>
          <w:color w:val="000000" w:themeColor="text1"/>
          <w:sz w:val="24"/>
          <w:szCs w:val="24"/>
        </w:rPr>
      </w:pPr>
      <w:r w:rsidRPr="0078431A">
        <w:rPr>
          <w:b/>
          <w:color w:val="000000" w:themeColor="text1"/>
          <w:sz w:val="24"/>
          <w:szCs w:val="24"/>
        </w:rPr>
        <w:t>Customer Managed Policy:</w:t>
      </w:r>
      <w:r w:rsidRPr="0078431A">
        <w:rPr>
          <w:color w:val="000000" w:themeColor="text1"/>
          <w:sz w:val="24"/>
          <w:szCs w:val="24"/>
        </w:rPr>
        <w:t xml:space="preserve"> Managed by you.</w:t>
      </w:r>
    </w:p>
    <w:p w14:paraId="47506A25" w14:textId="5DD57F02" w:rsidR="00E97836" w:rsidRPr="0078431A" w:rsidRDefault="00E97836" w:rsidP="00C21B9D">
      <w:pPr>
        <w:rPr>
          <w:color w:val="000000" w:themeColor="text1"/>
          <w:sz w:val="24"/>
          <w:szCs w:val="24"/>
        </w:rPr>
      </w:pPr>
      <w:r w:rsidRPr="0078431A">
        <w:rPr>
          <w:color w:val="000000" w:themeColor="text1"/>
          <w:sz w:val="24"/>
          <w:szCs w:val="24"/>
        </w:rPr>
        <w:t xml:space="preserve">  It can </w:t>
      </w:r>
      <w:proofErr w:type="gramStart"/>
      <w:r w:rsidRPr="0078431A">
        <w:rPr>
          <w:color w:val="000000" w:themeColor="text1"/>
          <w:sz w:val="24"/>
          <w:szCs w:val="24"/>
        </w:rPr>
        <w:t>assigned</w:t>
      </w:r>
      <w:proofErr w:type="gramEnd"/>
      <w:r w:rsidRPr="0078431A">
        <w:rPr>
          <w:color w:val="000000" w:themeColor="text1"/>
          <w:sz w:val="24"/>
          <w:szCs w:val="24"/>
        </w:rPr>
        <w:t xml:space="preserve"> to multiple user, </w:t>
      </w:r>
      <w:r w:rsidR="00A30C9C" w:rsidRPr="0078431A">
        <w:rPr>
          <w:color w:val="000000" w:themeColor="text1"/>
          <w:sz w:val="24"/>
          <w:szCs w:val="24"/>
        </w:rPr>
        <w:t>group</w:t>
      </w:r>
      <w:r w:rsidRPr="0078431A">
        <w:rPr>
          <w:color w:val="000000" w:themeColor="text1"/>
          <w:sz w:val="24"/>
          <w:szCs w:val="24"/>
        </w:rPr>
        <w:t xml:space="preserve"> or role in your account.</w:t>
      </w:r>
    </w:p>
    <w:p w14:paraId="7AD16EEC" w14:textId="3684DED6" w:rsidR="00620FB7" w:rsidRPr="0078431A" w:rsidRDefault="00620FB7" w:rsidP="009249CE">
      <w:pPr>
        <w:pStyle w:val="ListParagraph"/>
        <w:numPr>
          <w:ilvl w:val="0"/>
          <w:numId w:val="4"/>
        </w:numPr>
        <w:rPr>
          <w:color w:val="000000" w:themeColor="text1"/>
        </w:rPr>
      </w:pPr>
      <w:r w:rsidRPr="0078431A">
        <w:rPr>
          <w:color w:val="000000" w:themeColor="text1"/>
        </w:rPr>
        <w:t>In most cases, AS recommends using Managed policies over inline Policies.</w:t>
      </w:r>
    </w:p>
    <w:p w14:paraId="226578DB" w14:textId="6A5EEAFD" w:rsidR="00620FB7" w:rsidRPr="0078431A" w:rsidRDefault="00620FB7" w:rsidP="00620FB7">
      <w:pPr>
        <w:pStyle w:val="ListParagraph"/>
        <w:ind w:left="720" w:firstLine="0"/>
        <w:jc w:val="center"/>
        <w:rPr>
          <w:b/>
          <w:color w:val="000000" w:themeColor="text1"/>
          <w:sz w:val="28"/>
          <w:szCs w:val="28"/>
        </w:rPr>
      </w:pPr>
      <w:r w:rsidRPr="0078431A">
        <w:rPr>
          <w:b/>
          <w:color w:val="000000" w:themeColor="text1"/>
          <w:sz w:val="28"/>
          <w:szCs w:val="28"/>
        </w:rPr>
        <w:t xml:space="preserve">STS </w:t>
      </w:r>
      <w:proofErr w:type="spellStart"/>
      <w:r w:rsidRPr="0078431A">
        <w:rPr>
          <w:b/>
          <w:color w:val="000000" w:themeColor="text1"/>
          <w:sz w:val="28"/>
          <w:szCs w:val="28"/>
        </w:rPr>
        <w:t>AssumeRoleWithWebIdentity</w:t>
      </w:r>
      <w:proofErr w:type="spellEnd"/>
    </w:p>
    <w:p w14:paraId="5669CCA4" w14:textId="01526AEB" w:rsidR="00620FB7" w:rsidRPr="0078431A" w:rsidRDefault="000A2CF8" w:rsidP="009249CE">
      <w:pPr>
        <w:pStyle w:val="ListParagraph"/>
        <w:numPr>
          <w:ilvl w:val="0"/>
          <w:numId w:val="4"/>
        </w:numPr>
        <w:rPr>
          <w:color w:val="000000" w:themeColor="text1"/>
        </w:rPr>
      </w:pPr>
      <w:r w:rsidRPr="0078431A">
        <w:rPr>
          <w:i/>
          <w:color w:val="000000" w:themeColor="text1"/>
        </w:rPr>
        <w:t xml:space="preserve">assume-role-with-web-identity </w:t>
      </w:r>
      <w:r w:rsidRPr="0078431A">
        <w:rPr>
          <w:color w:val="000000" w:themeColor="text1"/>
        </w:rPr>
        <w:t>is an API provided by STS (Security Token service).</w:t>
      </w:r>
    </w:p>
    <w:p w14:paraId="51DC582A" w14:textId="7417C866" w:rsidR="000A2CF8" w:rsidRPr="0078431A" w:rsidRDefault="000A2CF8" w:rsidP="009249CE">
      <w:pPr>
        <w:pStyle w:val="ListParagraph"/>
        <w:numPr>
          <w:ilvl w:val="0"/>
          <w:numId w:val="4"/>
        </w:numPr>
        <w:rPr>
          <w:color w:val="000000" w:themeColor="text1"/>
        </w:rPr>
      </w:pPr>
      <w:r w:rsidRPr="0078431A">
        <w:rPr>
          <w:color w:val="000000" w:themeColor="text1"/>
        </w:rPr>
        <w:t xml:space="preserve">Returns temporary security credentials for users authenticated by mobile or web application or using a Web ID provider like Facebook, google or Amazon </w:t>
      </w:r>
      <w:proofErr w:type="spellStart"/>
      <w:r w:rsidRPr="0078431A">
        <w:rPr>
          <w:color w:val="000000" w:themeColor="text1"/>
        </w:rPr>
        <w:t>ect</w:t>
      </w:r>
      <w:proofErr w:type="spellEnd"/>
      <w:r w:rsidRPr="0078431A">
        <w:rPr>
          <w:color w:val="000000" w:themeColor="text1"/>
        </w:rPr>
        <w:t>.</w:t>
      </w:r>
    </w:p>
    <w:p w14:paraId="4F6FE531" w14:textId="2397A9C7" w:rsidR="000A2CF8" w:rsidRPr="0078431A" w:rsidRDefault="0039514C" w:rsidP="009249CE">
      <w:pPr>
        <w:pStyle w:val="ListParagraph"/>
        <w:numPr>
          <w:ilvl w:val="0"/>
          <w:numId w:val="4"/>
        </w:numPr>
        <w:rPr>
          <w:color w:val="000000" w:themeColor="text1"/>
        </w:rPr>
      </w:pPr>
      <w:r w:rsidRPr="0078431A">
        <w:rPr>
          <w:color w:val="000000" w:themeColor="text1"/>
        </w:rPr>
        <w:t>For mobile application, Cognito is recommended.</w:t>
      </w:r>
    </w:p>
    <w:p w14:paraId="0C590AD7" w14:textId="2F9457B9" w:rsidR="0039514C" w:rsidRPr="0078431A" w:rsidRDefault="0039514C" w:rsidP="009249CE">
      <w:pPr>
        <w:pStyle w:val="ListParagraph"/>
        <w:numPr>
          <w:ilvl w:val="0"/>
          <w:numId w:val="4"/>
        </w:numPr>
        <w:rPr>
          <w:color w:val="000000" w:themeColor="text1"/>
        </w:rPr>
      </w:pPr>
      <w:r w:rsidRPr="0078431A">
        <w:rPr>
          <w:color w:val="000000" w:themeColor="text1"/>
        </w:rPr>
        <w:t xml:space="preserve">Regular web application can use the STS </w:t>
      </w:r>
      <w:r w:rsidRPr="0078431A">
        <w:rPr>
          <w:i/>
          <w:color w:val="000000" w:themeColor="text1"/>
        </w:rPr>
        <w:t>assume-role-with-web-identity API.</w:t>
      </w:r>
    </w:p>
    <w:p w14:paraId="68F60E6D" w14:textId="58B4A08E" w:rsidR="0039514C" w:rsidRPr="0078431A" w:rsidRDefault="0039514C" w:rsidP="0039514C">
      <w:pPr>
        <w:pStyle w:val="ListParagraph"/>
        <w:ind w:left="720" w:firstLine="0"/>
        <w:rPr>
          <w:color w:val="000000" w:themeColor="text1"/>
        </w:rPr>
      </w:pPr>
      <w:r w:rsidRPr="0078431A">
        <w:rPr>
          <w:noProof/>
          <w:color w:val="000000" w:themeColor="text1"/>
        </w:rPr>
        <w:lastRenderedPageBreak/>
        <w:drawing>
          <wp:inline distT="0" distB="0" distL="0" distR="0" wp14:anchorId="688C9A03" wp14:editId="04AA2BE5">
            <wp:extent cx="5670305" cy="3276600"/>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0305" cy="3276600"/>
                    </a:xfrm>
                    <a:prstGeom prst="rect">
                      <a:avLst/>
                    </a:prstGeom>
                  </pic:spPr>
                </pic:pic>
              </a:graphicData>
            </a:graphic>
          </wp:inline>
        </w:drawing>
      </w:r>
    </w:p>
    <w:p w14:paraId="3FD5F701" w14:textId="03D515B8" w:rsidR="00C73CA9" w:rsidRPr="0078431A" w:rsidRDefault="0076233F" w:rsidP="0076233F">
      <w:pPr>
        <w:pStyle w:val="ListParagraph"/>
        <w:ind w:left="720" w:firstLine="0"/>
        <w:jc w:val="both"/>
        <w:rPr>
          <w:color w:val="000000" w:themeColor="text1"/>
        </w:rPr>
      </w:pPr>
      <w:r w:rsidRPr="0078431A">
        <w:rPr>
          <w:noProof/>
          <w:color w:val="000000" w:themeColor="text1"/>
        </w:rPr>
        <w:drawing>
          <wp:inline distT="0" distB="0" distL="0" distR="0" wp14:anchorId="53B92A89" wp14:editId="1E4B5B12">
            <wp:extent cx="6120977" cy="2852221"/>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9079" cy="2865316"/>
                    </a:xfrm>
                    <a:prstGeom prst="rect">
                      <a:avLst/>
                    </a:prstGeom>
                  </pic:spPr>
                </pic:pic>
              </a:graphicData>
            </a:graphic>
          </wp:inline>
        </w:drawing>
      </w:r>
    </w:p>
    <w:p w14:paraId="155AF76C" w14:textId="444A6A52" w:rsidR="003C6487" w:rsidRPr="0078431A" w:rsidRDefault="003C6487" w:rsidP="003C6487">
      <w:pPr>
        <w:jc w:val="both"/>
        <w:rPr>
          <w:color w:val="000000" w:themeColor="text1"/>
          <w:sz w:val="24"/>
          <w:szCs w:val="24"/>
        </w:rPr>
      </w:pPr>
      <w:r w:rsidRPr="0078431A">
        <w:rPr>
          <w:color w:val="000000" w:themeColor="text1"/>
          <w:sz w:val="24"/>
          <w:szCs w:val="24"/>
        </w:rPr>
        <w:t>If successful, STS will return temporary credential enabling access to AWS recourses.</w:t>
      </w:r>
    </w:p>
    <w:p w14:paraId="28CD9A0E" w14:textId="3FD7C691" w:rsidR="003C6487" w:rsidRPr="0078431A" w:rsidRDefault="003C6487" w:rsidP="009249CE">
      <w:pPr>
        <w:pStyle w:val="ListParagraph"/>
        <w:numPr>
          <w:ilvl w:val="0"/>
          <w:numId w:val="5"/>
        </w:numPr>
        <w:jc w:val="both"/>
        <w:rPr>
          <w:color w:val="000000" w:themeColor="text1"/>
        </w:rPr>
      </w:pPr>
      <w:r w:rsidRPr="0078431A">
        <w:rPr>
          <w:color w:val="000000" w:themeColor="text1"/>
        </w:rPr>
        <w:t>AssumedRoleUser ARN and AssumeRoleID- are used to programmatically reference the temporary credential- not an IAM role or user.</w:t>
      </w:r>
    </w:p>
    <w:p w14:paraId="227CE8E0" w14:textId="77777777" w:rsidR="003C6487" w:rsidRPr="0078431A" w:rsidRDefault="003C6487" w:rsidP="003C6487">
      <w:pPr>
        <w:pStyle w:val="ListParagraph"/>
        <w:ind w:left="720" w:firstLine="0"/>
        <w:jc w:val="center"/>
        <w:rPr>
          <w:b/>
          <w:color w:val="000000" w:themeColor="text1"/>
          <w:sz w:val="28"/>
          <w:szCs w:val="28"/>
          <w:u w:val="single"/>
        </w:rPr>
      </w:pPr>
    </w:p>
    <w:p w14:paraId="315E0639" w14:textId="6157436D" w:rsidR="0076233F" w:rsidRPr="0078431A" w:rsidRDefault="003C6487" w:rsidP="003C6487">
      <w:pPr>
        <w:pStyle w:val="ListParagraph"/>
        <w:ind w:left="720" w:firstLine="0"/>
        <w:jc w:val="center"/>
        <w:rPr>
          <w:b/>
          <w:color w:val="000000" w:themeColor="text1"/>
          <w:sz w:val="28"/>
          <w:szCs w:val="28"/>
          <w:u w:val="single"/>
        </w:rPr>
      </w:pPr>
      <w:r w:rsidRPr="0078431A">
        <w:rPr>
          <w:b/>
          <w:color w:val="000000" w:themeColor="text1"/>
          <w:sz w:val="28"/>
          <w:szCs w:val="28"/>
          <w:u w:val="single"/>
        </w:rPr>
        <w:t>Cross Account Access</w:t>
      </w:r>
    </w:p>
    <w:p w14:paraId="6BC2A23C" w14:textId="2F42A3FC" w:rsidR="003C6487" w:rsidRPr="0078431A" w:rsidRDefault="00240555" w:rsidP="003C6487">
      <w:pPr>
        <w:rPr>
          <w:color w:val="000000" w:themeColor="text1"/>
          <w:sz w:val="24"/>
          <w:szCs w:val="24"/>
        </w:rPr>
      </w:pPr>
      <w:r w:rsidRPr="0078431A">
        <w:rPr>
          <w:color w:val="000000" w:themeColor="text1"/>
          <w:sz w:val="24"/>
          <w:szCs w:val="24"/>
        </w:rPr>
        <w:t>Many AWS customers use separate AWS accounts for their development and production resources. This separation allows them to cleanly separate different types of resources and can also provide some security benefits.</w:t>
      </w:r>
    </w:p>
    <w:p w14:paraId="2A99C39B" w14:textId="6A32F456" w:rsidR="00240555" w:rsidRPr="0078431A" w:rsidRDefault="00EA4BA8" w:rsidP="003C6487">
      <w:pPr>
        <w:rPr>
          <w:color w:val="000000" w:themeColor="text1"/>
          <w:sz w:val="24"/>
          <w:szCs w:val="24"/>
        </w:rPr>
      </w:pPr>
      <w:r w:rsidRPr="0078431A">
        <w:rPr>
          <w:color w:val="000000" w:themeColor="text1"/>
          <w:sz w:val="24"/>
          <w:szCs w:val="24"/>
        </w:rPr>
        <w:t xml:space="preserve">Cross account access makes it easier to you to work </w:t>
      </w:r>
      <w:r w:rsidR="00603EE5" w:rsidRPr="0078431A">
        <w:rPr>
          <w:color w:val="000000" w:themeColor="text1"/>
          <w:sz w:val="24"/>
          <w:szCs w:val="24"/>
        </w:rPr>
        <w:t>productively</w:t>
      </w:r>
      <w:r w:rsidRPr="0078431A">
        <w:rPr>
          <w:color w:val="000000" w:themeColor="text1"/>
          <w:sz w:val="24"/>
          <w:szCs w:val="24"/>
        </w:rPr>
        <w:t xml:space="preserve"> within a multi-account (or multi role) AWS environment by making it easy for you to switch roles within the AWS Management console.</w:t>
      </w:r>
      <w:r w:rsidR="00603EE5" w:rsidRPr="0078431A">
        <w:rPr>
          <w:color w:val="000000" w:themeColor="text1"/>
          <w:sz w:val="24"/>
          <w:szCs w:val="24"/>
        </w:rPr>
        <w:t xml:space="preserve"> You can now sign in to the console using IAM username then switch the console to manage another account without having to enter (or remember) another user name and password.</w:t>
      </w:r>
    </w:p>
    <w:p w14:paraId="3FD46B32" w14:textId="5726A7B4" w:rsidR="00603EE5" w:rsidRPr="0078431A" w:rsidRDefault="003B5EFB" w:rsidP="003C6487">
      <w:pPr>
        <w:rPr>
          <w:color w:val="000000" w:themeColor="text1"/>
          <w:sz w:val="24"/>
          <w:szCs w:val="24"/>
        </w:rPr>
      </w:pPr>
      <w:r w:rsidRPr="0078431A">
        <w:rPr>
          <w:color w:val="000000" w:themeColor="text1"/>
          <w:sz w:val="24"/>
          <w:szCs w:val="24"/>
        </w:rPr>
        <w:t>~Steps</w:t>
      </w:r>
      <w:r w:rsidR="00B72980" w:rsidRPr="0078431A">
        <w:rPr>
          <w:color w:val="000000" w:themeColor="text1"/>
          <w:sz w:val="24"/>
          <w:szCs w:val="24"/>
        </w:rPr>
        <w:t xml:space="preserve"> (High level in Exam)</w:t>
      </w:r>
      <w:r w:rsidRPr="0078431A">
        <w:rPr>
          <w:color w:val="000000" w:themeColor="text1"/>
          <w:sz w:val="24"/>
          <w:szCs w:val="24"/>
        </w:rPr>
        <w:t xml:space="preserve">: </w:t>
      </w:r>
    </w:p>
    <w:p w14:paraId="1D5E395D" w14:textId="4662E3D9" w:rsidR="003B5EFB" w:rsidRPr="0078431A" w:rsidRDefault="003B5EFB" w:rsidP="009249CE">
      <w:pPr>
        <w:pStyle w:val="ListParagraph"/>
        <w:numPr>
          <w:ilvl w:val="0"/>
          <w:numId w:val="5"/>
        </w:numPr>
        <w:rPr>
          <w:color w:val="000000" w:themeColor="text1"/>
        </w:rPr>
      </w:pPr>
      <w:r w:rsidRPr="0078431A">
        <w:rPr>
          <w:color w:val="000000" w:themeColor="text1"/>
        </w:rPr>
        <w:t>Identify our account numbers.</w:t>
      </w:r>
    </w:p>
    <w:p w14:paraId="5ACBDE23" w14:textId="58BE179A" w:rsidR="003B5EFB" w:rsidRPr="0078431A" w:rsidRDefault="00B72980" w:rsidP="009249CE">
      <w:pPr>
        <w:pStyle w:val="ListParagraph"/>
        <w:numPr>
          <w:ilvl w:val="0"/>
          <w:numId w:val="5"/>
        </w:numPr>
        <w:rPr>
          <w:color w:val="000000" w:themeColor="text1"/>
        </w:rPr>
      </w:pPr>
      <w:r w:rsidRPr="0078431A">
        <w:rPr>
          <w:color w:val="000000" w:themeColor="text1"/>
        </w:rPr>
        <w:t>Create a group in IAM-dev.</w:t>
      </w:r>
    </w:p>
    <w:p w14:paraId="0F9C450B" w14:textId="26494DDD" w:rsidR="00B72980" w:rsidRPr="0078431A" w:rsidRDefault="00B72980" w:rsidP="009249CE">
      <w:pPr>
        <w:pStyle w:val="ListParagraph"/>
        <w:numPr>
          <w:ilvl w:val="0"/>
          <w:numId w:val="5"/>
        </w:numPr>
        <w:rPr>
          <w:color w:val="000000" w:themeColor="text1"/>
        </w:rPr>
      </w:pPr>
      <w:r w:rsidRPr="0078431A">
        <w:rPr>
          <w:color w:val="000000" w:themeColor="text1"/>
        </w:rPr>
        <w:t>Create a user in IAM-Dev.</w:t>
      </w:r>
    </w:p>
    <w:p w14:paraId="653CE73B" w14:textId="583DF367" w:rsidR="00B72980" w:rsidRPr="0078431A" w:rsidRDefault="00B72980" w:rsidP="009249CE">
      <w:pPr>
        <w:pStyle w:val="ListParagraph"/>
        <w:numPr>
          <w:ilvl w:val="0"/>
          <w:numId w:val="5"/>
        </w:numPr>
        <w:rPr>
          <w:color w:val="000000" w:themeColor="text1"/>
        </w:rPr>
      </w:pPr>
      <w:r w:rsidRPr="0078431A">
        <w:rPr>
          <w:color w:val="000000" w:themeColor="text1"/>
        </w:rPr>
        <w:lastRenderedPageBreak/>
        <w:t>Log into production</w:t>
      </w:r>
    </w:p>
    <w:p w14:paraId="5BAFA430" w14:textId="45FEFE9B" w:rsidR="00B72980" w:rsidRPr="0078431A" w:rsidRDefault="00B72980" w:rsidP="009249CE">
      <w:pPr>
        <w:pStyle w:val="ListParagraph"/>
        <w:numPr>
          <w:ilvl w:val="0"/>
          <w:numId w:val="5"/>
        </w:numPr>
        <w:rPr>
          <w:color w:val="000000" w:themeColor="text1"/>
        </w:rPr>
      </w:pPr>
      <w:r w:rsidRPr="0078431A">
        <w:rPr>
          <w:color w:val="000000" w:themeColor="text1"/>
        </w:rPr>
        <w:t>Create a “read-write-app-bucket” policy.</w:t>
      </w:r>
    </w:p>
    <w:p w14:paraId="627A6B61" w14:textId="2EB3844E" w:rsidR="00B72980" w:rsidRPr="0078431A" w:rsidRDefault="00B72980" w:rsidP="009249CE">
      <w:pPr>
        <w:pStyle w:val="ListParagraph"/>
        <w:numPr>
          <w:ilvl w:val="0"/>
          <w:numId w:val="5"/>
        </w:numPr>
        <w:rPr>
          <w:color w:val="000000" w:themeColor="text1"/>
        </w:rPr>
      </w:pPr>
      <w:r w:rsidRPr="0078431A">
        <w:rPr>
          <w:color w:val="000000" w:themeColor="text1"/>
        </w:rPr>
        <w:t>Create the “</w:t>
      </w:r>
      <w:proofErr w:type="spellStart"/>
      <w:r w:rsidRPr="0078431A">
        <w:rPr>
          <w:color w:val="000000" w:themeColor="text1"/>
        </w:rPr>
        <w:t>UpdateApp</w:t>
      </w:r>
      <w:proofErr w:type="spellEnd"/>
      <w:r w:rsidRPr="0078431A">
        <w:rPr>
          <w:color w:val="000000" w:themeColor="text1"/>
        </w:rPr>
        <w:t>” Cross Account ~role.</w:t>
      </w:r>
    </w:p>
    <w:p w14:paraId="37E7606E" w14:textId="0BF80ABF" w:rsidR="00B72980" w:rsidRPr="0078431A" w:rsidRDefault="00B72980" w:rsidP="009249CE">
      <w:pPr>
        <w:pStyle w:val="ListParagraph"/>
        <w:numPr>
          <w:ilvl w:val="0"/>
          <w:numId w:val="5"/>
        </w:numPr>
        <w:rPr>
          <w:color w:val="000000" w:themeColor="text1"/>
        </w:rPr>
      </w:pPr>
      <w:r w:rsidRPr="0078431A">
        <w:rPr>
          <w:color w:val="000000" w:themeColor="text1"/>
        </w:rPr>
        <w:t>Apply the newly created policy to the role.</w:t>
      </w:r>
    </w:p>
    <w:p w14:paraId="45C0FAC8" w14:textId="55A91C33" w:rsidR="00B72980" w:rsidRPr="0078431A" w:rsidRDefault="00B72980" w:rsidP="009249CE">
      <w:pPr>
        <w:pStyle w:val="ListParagraph"/>
        <w:numPr>
          <w:ilvl w:val="0"/>
          <w:numId w:val="5"/>
        </w:numPr>
        <w:rPr>
          <w:color w:val="000000" w:themeColor="text1"/>
        </w:rPr>
      </w:pPr>
      <w:r w:rsidRPr="0078431A">
        <w:rPr>
          <w:color w:val="000000" w:themeColor="text1"/>
        </w:rPr>
        <w:t>Log into Developer account.</w:t>
      </w:r>
    </w:p>
    <w:p w14:paraId="53ABAC50" w14:textId="452AC3AF" w:rsidR="00B72980" w:rsidRPr="0078431A" w:rsidRDefault="00B72980" w:rsidP="009249CE">
      <w:pPr>
        <w:pStyle w:val="ListParagraph"/>
        <w:numPr>
          <w:ilvl w:val="0"/>
          <w:numId w:val="5"/>
        </w:numPr>
        <w:rPr>
          <w:color w:val="000000" w:themeColor="text1"/>
        </w:rPr>
      </w:pPr>
      <w:r w:rsidRPr="0078431A">
        <w:rPr>
          <w:color w:val="000000" w:themeColor="text1"/>
        </w:rPr>
        <w:t>Create a new inline policy.</w:t>
      </w:r>
    </w:p>
    <w:p w14:paraId="14A1EA44" w14:textId="12B23FE2" w:rsidR="00B72980" w:rsidRPr="0078431A" w:rsidRDefault="00B72980" w:rsidP="009249CE">
      <w:pPr>
        <w:pStyle w:val="ListParagraph"/>
        <w:numPr>
          <w:ilvl w:val="0"/>
          <w:numId w:val="5"/>
        </w:numPr>
        <w:rPr>
          <w:color w:val="000000" w:themeColor="text1"/>
        </w:rPr>
      </w:pPr>
      <w:r w:rsidRPr="0078431A">
        <w:rPr>
          <w:color w:val="000000" w:themeColor="text1"/>
        </w:rPr>
        <w:t>Apply a new inline policy.</w:t>
      </w:r>
    </w:p>
    <w:p w14:paraId="5B497194" w14:textId="1EB9E31D" w:rsidR="00B72980" w:rsidRPr="0078431A" w:rsidRDefault="00B72980" w:rsidP="009249CE">
      <w:pPr>
        <w:pStyle w:val="ListParagraph"/>
        <w:numPr>
          <w:ilvl w:val="0"/>
          <w:numId w:val="5"/>
        </w:numPr>
        <w:rPr>
          <w:color w:val="000000" w:themeColor="text1"/>
        </w:rPr>
      </w:pPr>
      <w:r w:rsidRPr="0078431A">
        <w:rPr>
          <w:color w:val="000000" w:themeColor="text1"/>
        </w:rPr>
        <w:t>Apply it to the Developer group.</w:t>
      </w:r>
    </w:p>
    <w:p w14:paraId="3901CC56" w14:textId="2D81AED2" w:rsidR="008D77F8" w:rsidRPr="0078431A" w:rsidRDefault="00B72980" w:rsidP="009249CE">
      <w:pPr>
        <w:pStyle w:val="ListParagraph"/>
        <w:numPr>
          <w:ilvl w:val="0"/>
          <w:numId w:val="5"/>
        </w:numPr>
        <w:rPr>
          <w:color w:val="000000" w:themeColor="text1"/>
        </w:rPr>
      </w:pPr>
      <w:r w:rsidRPr="0078431A">
        <w:rPr>
          <w:color w:val="000000" w:themeColor="text1"/>
        </w:rPr>
        <w:t>Login as joh</w:t>
      </w:r>
      <w:r w:rsidR="00DD3C25" w:rsidRPr="0078431A">
        <w:rPr>
          <w:color w:val="000000" w:themeColor="text1"/>
        </w:rPr>
        <w:t>n</w:t>
      </w:r>
    </w:p>
    <w:p w14:paraId="631C8235" w14:textId="11F4D745" w:rsidR="00413631" w:rsidRPr="0078431A" w:rsidRDefault="00413631" w:rsidP="00413631">
      <w:pPr>
        <w:rPr>
          <w:color w:val="000000" w:themeColor="text1"/>
        </w:rPr>
      </w:pPr>
    </w:p>
    <w:p w14:paraId="78F32A2F" w14:textId="23A64F27" w:rsidR="00413631" w:rsidRPr="0078431A" w:rsidRDefault="00413631" w:rsidP="00413631">
      <w:pPr>
        <w:rPr>
          <w:color w:val="000000" w:themeColor="text1"/>
        </w:rPr>
      </w:pPr>
    </w:p>
    <w:p w14:paraId="3E374B3B" w14:textId="6A4DFBE2" w:rsidR="00413631" w:rsidRPr="0078431A" w:rsidRDefault="00413631" w:rsidP="00413631">
      <w:pPr>
        <w:rPr>
          <w:color w:val="000000" w:themeColor="text1"/>
        </w:rPr>
      </w:pPr>
    </w:p>
    <w:p w14:paraId="4CC50B0E" w14:textId="3E45FEE3" w:rsidR="00413631" w:rsidRPr="0078431A" w:rsidRDefault="00413631" w:rsidP="00413631">
      <w:pPr>
        <w:rPr>
          <w:color w:val="000000" w:themeColor="text1"/>
        </w:rPr>
      </w:pPr>
    </w:p>
    <w:p w14:paraId="1E502C66" w14:textId="04C4080B" w:rsidR="00413631" w:rsidRPr="0078431A" w:rsidRDefault="00413631" w:rsidP="00413631">
      <w:pPr>
        <w:rPr>
          <w:color w:val="000000" w:themeColor="text1"/>
        </w:rPr>
      </w:pPr>
    </w:p>
    <w:p w14:paraId="6F75504E" w14:textId="0296B707" w:rsidR="00413631" w:rsidRPr="0078431A" w:rsidRDefault="00413631" w:rsidP="00413631">
      <w:pPr>
        <w:rPr>
          <w:color w:val="000000" w:themeColor="text1"/>
        </w:rPr>
      </w:pPr>
    </w:p>
    <w:p w14:paraId="6AF8303A" w14:textId="4E5F131D" w:rsidR="00413631" w:rsidRPr="0078431A" w:rsidRDefault="00413631" w:rsidP="00413631">
      <w:pPr>
        <w:rPr>
          <w:color w:val="000000" w:themeColor="text1"/>
        </w:rPr>
      </w:pPr>
    </w:p>
    <w:p w14:paraId="306D1BA0" w14:textId="64C985AA" w:rsidR="00413631" w:rsidRPr="0078431A" w:rsidRDefault="00413631" w:rsidP="00413631">
      <w:pPr>
        <w:rPr>
          <w:color w:val="000000" w:themeColor="text1"/>
        </w:rPr>
      </w:pPr>
    </w:p>
    <w:p w14:paraId="2219C1F9" w14:textId="5133208F" w:rsidR="00413631" w:rsidRPr="0078431A" w:rsidRDefault="00413631" w:rsidP="00413631">
      <w:pPr>
        <w:rPr>
          <w:color w:val="000000" w:themeColor="text1"/>
        </w:rPr>
      </w:pPr>
    </w:p>
    <w:p w14:paraId="3174E325" w14:textId="6C3ACA12" w:rsidR="00413631" w:rsidRPr="0078431A" w:rsidRDefault="00413631" w:rsidP="00413631">
      <w:pPr>
        <w:rPr>
          <w:color w:val="000000" w:themeColor="text1"/>
        </w:rPr>
      </w:pPr>
    </w:p>
    <w:p w14:paraId="26670742" w14:textId="598E260C" w:rsidR="00413631" w:rsidRPr="0078431A" w:rsidRDefault="00413631" w:rsidP="00413631">
      <w:pPr>
        <w:rPr>
          <w:color w:val="000000" w:themeColor="text1"/>
        </w:rPr>
      </w:pPr>
    </w:p>
    <w:p w14:paraId="3D56879B" w14:textId="3B9D18B4" w:rsidR="00413631" w:rsidRPr="0078431A" w:rsidRDefault="00413631" w:rsidP="00413631">
      <w:pPr>
        <w:rPr>
          <w:color w:val="000000" w:themeColor="text1"/>
        </w:rPr>
      </w:pPr>
    </w:p>
    <w:p w14:paraId="14C9919A" w14:textId="13E37D1E" w:rsidR="00413631" w:rsidRPr="0078431A" w:rsidRDefault="00413631" w:rsidP="00413631">
      <w:pPr>
        <w:rPr>
          <w:color w:val="000000" w:themeColor="text1"/>
        </w:rPr>
      </w:pPr>
    </w:p>
    <w:p w14:paraId="194395E8" w14:textId="50DAACFD" w:rsidR="00413631" w:rsidRPr="0078431A" w:rsidRDefault="00413631" w:rsidP="00413631">
      <w:pPr>
        <w:rPr>
          <w:color w:val="000000" w:themeColor="text1"/>
        </w:rPr>
      </w:pPr>
    </w:p>
    <w:p w14:paraId="702B393A" w14:textId="453F65AC" w:rsidR="00413631" w:rsidRPr="0078431A" w:rsidRDefault="00413631" w:rsidP="00413631">
      <w:pPr>
        <w:rPr>
          <w:color w:val="000000" w:themeColor="text1"/>
        </w:rPr>
      </w:pPr>
    </w:p>
    <w:p w14:paraId="2C2C5E36" w14:textId="3D271895" w:rsidR="00413631" w:rsidRPr="0078431A" w:rsidRDefault="00413631" w:rsidP="00413631">
      <w:pPr>
        <w:rPr>
          <w:color w:val="000000" w:themeColor="text1"/>
        </w:rPr>
      </w:pPr>
    </w:p>
    <w:p w14:paraId="1FE6D33D" w14:textId="75428D18" w:rsidR="00413631" w:rsidRPr="0078431A" w:rsidRDefault="00413631" w:rsidP="00413631">
      <w:pPr>
        <w:rPr>
          <w:color w:val="000000" w:themeColor="text1"/>
        </w:rPr>
      </w:pPr>
    </w:p>
    <w:p w14:paraId="152BCBEE" w14:textId="4C3B26D4" w:rsidR="00413631" w:rsidRPr="0078431A" w:rsidRDefault="00413631" w:rsidP="00413631">
      <w:pPr>
        <w:rPr>
          <w:color w:val="000000" w:themeColor="text1"/>
        </w:rPr>
      </w:pPr>
    </w:p>
    <w:p w14:paraId="144D63CB" w14:textId="77FA0EE0" w:rsidR="00413631" w:rsidRPr="0078431A" w:rsidRDefault="00413631" w:rsidP="00413631">
      <w:pPr>
        <w:rPr>
          <w:color w:val="000000" w:themeColor="text1"/>
        </w:rPr>
      </w:pPr>
    </w:p>
    <w:p w14:paraId="4F19A70D" w14:textId="262A8B58" w:rsidR="00413631" w:rsidRPr="0078431A" w:rsidRDefault="00413631" w:rsidP="00413631">
      <w:pPr>
        <w:rPr>
          <w:color w:val="000000" w:themeColor="text1"/>
        </w:rPr>
      </w:pPr>
    </w:p>
    <w:p w14:paraId="49307ED8" w14:textId="647EF012" w:rsidR="00413631" w:rsidRPr="0078431A" w:rsidRDefault="00413631" w:rsidP="00413631">
      <w:pPr>
        <w:rPr>
          <w:color w:val="000000" w:themeColor="text1"/>
        </w:rPr>
      </w:pPr>
    </w:p>
    <w:p w14:paraId="74CCC6F1" w14:textId="6EF8F4AC" w:rsidR="00413631" w:rsidRPr="0078431A" w:rsidRDefault="00413631" w:rsidP="00413631">
      <w:pPr>
        <w:rPr>
          <w:color w:val="000000" w:themeColor="text1"/>
        </w:rPr>
      </w:pPr>
    </w:p>
    <w:p w14:paraId="5FCF64B1" w14:textId="3256BE08" w:rsidR="00413631" w:rsidRPr="0078431A" w:rsidRDefault="00413631" w:rsidP="00413631">
      <w:pPr>
        <w:rPr>
          <w:color w:val="000000" w:themeColor="text1"/>
        </w:rPr>
      </w:pPr>
    </w:p>
    <w:p w14:paraId="44C509AE" w14:textId="56112AB5" w:rsidR="00413631" w:rsidRPr="0078431A" w:rsidRDefault="00413631" w:rsidP="00413631">
      <w:pPr>
        <w:rPr>
          <w:color w:val="000000" w:themeColor="text1"/>
        </w:rPr>
      </w:pPr>
    </w:p>
    <w:p w14:paraId="6BA03B11" w14:textId="7D06E8CB" w:rsidR="00413631" w:rsidRPr="0078431A" w:rsidRDefault="00413631" w:rsidP="00413631">
      <w:pPr>
        <w:rPr>
          <w:color w:val="000000" w:themeColor="text1"/>
        </w:rPr>
      </w:pPr>
    </w:p>
    <w:p w14:paraId="0D1DAA10" w14:textId="4611D418" w:rsidR="00413631" w:rsidRPr="0078431A" w:rsidRDefault="00413631" w:rsidP="00413631">
      <w:pPr>
        <w:rPr>
          <w:color w:val="000000" w:themeColor="text1"/>
        </w:rPr>
      </w:pPr>
    </w:p>
    <w:p w14:paraId="350283F9" w14:textId="3C8DA679" w:rsidR="00413631" w:rsidRPr="0078431A" w:rsidRDefault="00413631" w:rsidP="00413631">
      <w:pPr>
        <w:rPr>
          <w:color w:val="000000" w:themeColor="text1"/>
        </w:rPr>
      </w:pPr>
    </w:p>
    <w:p w14:paraId="21384095" w14:textId="061258B1" w:rsidR="00413631" w:rsidRPr="0078431A" w:rsidRDefault="00413631" w:rsidP="00413631">
      <w:pPr>
        <w:rPr>
          <w:color w:val="000000" w:themeColor="text1"/>
        </w:rPr>
      </w:pPr>
    </w:p>
    <w:p w14:paraId="08E1397F" w14:textId="436783A5" w:rsidR="00413631" w:rsidRPr="0078431A" w:rsidRDefault="00413631" w:rsidP="00413631">
      <w:pPr>
        <w:rPr>
          <w:color w:val="000000" w:themeColor="text1"/>
        </w:rPr>
      </w:pPr>
    </w:p>
    <w:p w14:paraId="753227DB" w14:textId="202FF160" w:rsidR="00413631" w:rsidRPr="0078431A" w:rsidRDefault="00413631" w:rsidP="00413631">
      <w:pPr>
        <w:rPr>
          <w:color w:val="000000" w:themeColor="text1"/>
        </w:rPr>
      </w:pPr>
    </w:p>
    <w:p w14:paraId="6A4BAA3E" w14:textId="73CEF977" w:rsidR="00413631" w:rsidRPr="0078431A" w:rsidRDefault="00413631" w:rsidP="00413631">
      <w:pPr>
        <w:rPr>
          <w:color w:val="000000" w:themeColor="text1"/>
        </w:rPr>
      </w:pPr>
    </w:p>
    <w:p w14:paraId="66454E7A" w14:textId="0BE08F17" w:rsidR="00413631" w:rsidRPr="0078431A" w:rsidRDefault="00413631" w:rsidP="00413631">
      <w:pPr>
        <w:rPr>
          <w:color w:val="000000" w:themeColor="text1"/>
        </w:rPr>
      </w:pPr>
    </w:p>
    <w:p w14:paraId="40DE26FE" w14:textId="258ABC9C" w:rsidR="00413631" w:rsidRPr="0078431A" w:rsidRDefault="00413631" w:rsidP="00413631">
      <w:pPr>
        <w:rPr>
          <w:color w:val="000000" w:themeColor="text1"/>
        </w:rPr>
      </w:pPr>
    </w:p>
    <w:p w14:paraId="56727A72" w14:textId="00D05616" w:rsidR="00413631" w:rsidRPr="0078431A" w:rsidRDefault="00413631" w:rsidP="00413631">
      <w:pPr>
        <w:rPr>
          <w:color w:val="000000" w:themeColor="text1"/>
        </w:rPr>
      </w:pPr>
    </w:p>
    <w:p w14:paraId="53834855" w14:textId="6E7AC383" w:rsidR="00413631" w:rsidRPr="0078431A" w:rsidRDefault="00413631" w:rsidP="00413631">
      <w:pPr>
        <w:rPr>
          <w:color w:val="000000" w:themeColor="text1"/>
        </w:rPr>
      </w:pPr>
    </w:p>
    <w:p w14:paraId="76AB6DB3" w14:textId="299C68A3" w:rsidR="00413631" w:rsidRPr="0078431A" w:rsidRDefault="00413631" w:rsidP="00413631">
      <w:pPr>
        <w:rPr>
          <w:color w:val="000000" w:themeColor="text1"/>
        </w:rPr>
      </w:pPr>
    </w:p>
    <w:p w14:paraId="7066EB63" w14:textId="37611B51" w:rsidR="00413631" w:rsidRPr="0078431A" w:rsidRDefault="00413631" w:rsidP="00413631">
      <w:pPr>
        <w:rPr>
          <w:color w:val="000000" w:themeColor="text1"/>
        </w:rPr>
      </w:pPr>
    </w:p>
    <w:p w14:paraId="2361D110" w14:textId="7A9E1618" w:rsidR="00413631" w:rsidRPr="0078431A" w:rsidRDefault="00413631" w:rsidP="00413631">
      <w:pPr>
        <w:rPr>
          <w:color w:val="000000" w:themeColor="text1"/>
        </w:rPr>
      </w:pPr>
    </w:p>
    <w:p w14:paraId="1DC29B45" w14:textId="4DCB65FB" w:rsidR="00413631" w:rsidRPr="0078431A" w:rsidRDefault="00413631" w:rsidP="00413631">
      <w:pPr>
        <w:rPr>
          <w:color w:val="000000" w:themeColor="text1"/>
        </w:rPr>
      </w:pPr>
    </w:p>
    <w:p w14:paraId="0F1425B4" w14:textId="12F723DD" w:rsidR="00413631" w:rsidRPr="0078431A" w:rsidRDefault="00413631" w:rsidP="00413631">
      <w:pPr>
        <w:rPr>
          <w:color w:val="000000" w:themeColor="text1"/>
        </w:rPr>
      </w:pPr>
    </w:p>
    <w:p w14:paraId="2E2794FA" w14:textId="3F8AFD6F" w:rsidR="00413631" w:rsidRPr="0078431A" w:rsidRDefault="00413631" w:rsidP="00413631">
      <w:pPr>
        <w:rPr>
          <w:color w:val="000000" w:themeColor="text1"/>
        </w:rPr>
      </w:pPr>
    </w:p>
    <w:p w14:paraId="52295128" w14:textId="161B5076" w:rsidR="00413631" w:rsidRPr="0078431A" w:rsidRDefault="00413631" w:rsidP="00413631">
      <w:pPr>
        <w:rPr>
          <w:color w:val="000000" w:themeColor="text1"/>
        </w:rPr>
      </w:pPr>
    </w:p>
    <w:p w14:paraId="30EA8C0B" w14:textId="310B5F48" w:rsidR="00413631" w:rsidRPr="0078431A" w:rsidRDefault="00413631" w:rsidP="00413631">
      <w:pPr>
        <w:rPr>
          <w:color w:val="000000" w:themeColor="text1"/>
        </w:rPr>
      </w:pPr>
    </w:p>
    <w:p w14:paraId="1C532C78" w14:textId="3DDDACDE" w:rsidR="00413631" w:rsidRPr="0078431A" w:rsidRDefault="00413631" w:rsidP="00413631">
      <w:pPr>
        <w:rPr>
          <w:color w:val="000000" w:themeColor="text1"/>
        </w:rPr>
      </w:pPr>
    </w:p>
    <w:p w14:paraId="7C3DA01B" w14:textId="63341561" w:rsidR="00413631" w:rsidRPr="0078431A" w:rsidRDefault="00413631" w:rsidP="00413631">
      <w:pPr>
        <w:rPr>
          <w:color w:val="000000" w:themeColor="text1"/>
        </w:rPr>
      </w:pPr>
    </w:p>
    <w:p w14:paraId="602527E4" w14:textId="0C784720" w:rsidR="00413631" w:rsidRPr="0078431A" w:rsidRDefault="00413631" w:rsidP="00413631">
      <w:pPr>
        <w:rPr>
          <w:color w:val="000000" w:themeColor="text1"/>
        </w:rPr>
      </w:pPr>
    </w:p>
    <w:p w14:paraId="7D4D3C4F" w14:textId="170FB0EA" w:rsidR="00413631" w:rsidRPr="0078431A" w:rsidRDefault="00413631" w:rsidP="00413631">
      <w:pPr>
        <w:rPr>
          <w:color w:val="000000" w:themeColor="text1"/>
        </w:rPr>
      </w:pPr>
    </w:p>
    <w:p w14:paraId="5002D18E" w14:textId="172E188B" w:rsidR="00413631" w:rsidRPr="0078431A" w:rsidRDefault="00413631" w:rsidP="00413631">
      <w:pPr>
        <w:rPr>
          <w:color w:val="000000" w:themeColor="text1"/>
        </w:rPr>
      </w:pPr>
    </w:p>
    <w:p w14:paraId="5E704BCF" w14:textId="151930B3" w:rsidR="00413631" w:rsidRPr="0078431A" w:rsidRDefault="00413631" w:rsidP="00413631">
      <w:pPr>
        <w:rPr>
          <w:color w:val="000000" w:themeColor="text1"/>
        </w:rPr>
      </w:pPr>
    </w:p>
    <w:p w14:paraId="026DF71B" w14:textId="7049AFC8" w:rsidR="00413631" w:rsidRPr="0078431A" w:rsidRDefault="00C42F90" w:rsidP="009249CE">
      <w:pPr>
        <w:pStyle w:val="ListParagraph"/>
        <w:numPr>
          <w:ilvl w:val="0"/>
          <w:numId w:val="5"/>
        </w:numPr>
        <w:rPr>
          <w:color w:val="000000" w:themeColor="text1"/>
        </w:rPr>
      </w:pPr>
      <w:r w:rsidRPr="0078431A">
        <w:rPr>
          <w:color w:val="000000" w:themeColor="text1"/>
        </w:rPr>
        <w:t xml:space="preserve">The RDS instances unlike the AWS the AWS EBS backed instances cannot be stopped or paused. The user </w:t>
      </w:r>
      <w:r w:rsidR="00C24820" w:rsidRPr="0078431A">
        <w:rPr>
          <w:color w:val="000000" w:themeColor="text1"/>
        </w:rPr>
        <w:t>needs</w:t>
      </w:r>
      <w:r w:rsidRPr="0078431A">
        <w:rPr>
          <w:color w:val="000000" w:themeColor="text1"/>
        </w:rPr>
        <w:t xml:space="preserve"> to take the final snapshot, </w:t>
      </w:r>
      <w:r w:rsidR="00C24820" w:rsidRPr="0078431A">
        <w:rPr>
          <w:color w:val="000000" w:themeColor="text1"/>
        </w:rPr>
        <w:t xml:space="preserve">terminate </w:t>
      </w:r>
      <w:r w:rsidRPr="0078431A">
        <w:rPr>
          <w:color w:val="000000" w:themeColor="text1"/>
        </w:rPr>
        <w:t xml:space="preserve">the instances and launch a new instance </w:t>
      </w:r>
      <w:r w:rsidR="001F5109" w:rsidRPr="0078431A">
        <w:rPr>
          <w:color w:val="000000" w:themeColor="text1"/>
        </w:rPr>
        <w:t>in</w:t>
      </w:r>
      <w:r w:rsidRPr="0078431A">
        <w:rPr>
          <w:color w:val="000000" w:themeColor="text1"/>
        </w:rPr>
        <w:t xml:space="preserve"> future from that snapshot.</w:t>
      </w:r>
    </w:p>
    <w:p w14:paraId="66CBB9D5" w14:textId="32B80895" w:rsidR="002074F2" w:rsidRPr="0078431A" w:rsidRDefault="002074F2" w:rsidP="002074F2">
      <w:pPr>
        <w:pStyle w:val="ListParagraph"/>
        <w:ind w:left="720" w:firstLine="0"/>
        <w:jc w:val="center"/>
        <w:rPr>
          <w:b/>
          <w:color w:val="000000" w:themeColor="text1"/>
          <w:sz w:val="28"/>
          <w:szCs w:val="28"/>
          <w:u w:val="single"/>
        </w:rPr>
      </w:pPr>
      <w:r w:rsidRPr="0078431A">
        <w:rPr>
          <w:b/>
          <w:color w:val="000000" w:themeColor="text1"/>
          <w:sz w:val="28"/>
          <w:szCs w:val="28"/>
          <w:u w:val="single"/>
        </w:rPr>
        <w:t>DynamoDB Provisioned Throughput</w:t>
      </w:r>
    </w:p>
    <w:p w14:paraId="5D8BAFE7" w14:textId="68354C8E" w:rsidR="00C24820" w:rsidRPr="0078431A" w:rsidRDefault="00CB6AC6" w:rsidP="009249CE">
      <w:pPr>
        <w:pStyle w:val="ListParagraph"/>
        <w:numPr>
          <w:ilvl w:val="0"/>
          <w:numId w:val="5"/>
        </w:numPr>
        <w:rPr>
          <w:color w:val="000000" w:themeColor="text1"/>
        </w:rPr>
      </w:pPr>
      <w:r w:rsidRPr="0078431A">
        <w:rPr>
          <w:color w:val="000000" w:themeColor="text1"/>
        </w:rPr>
        <w:t xml:space="preserve">DynamoDB </w:t>
      </w:r>
      <w:r w:rsidR="002074F2" w:rsidRPr="0078431A">
        <w:rPr>
          <w:color w:val="000000" w:themeColor="text1"/>
        </w:rPr>
        <w:t>provisioned throughput is measured in Capacity units.</w:t>
      </w:r>
    </w:p>
    <w:p w14:paraId="5FC6D075" w14:textId="15053D56" w:rsidR="002074F2" w:rsidRPr="0078431A" w:rsidRDefault="002074F2" w:rsidP="009249CE">
      <w:pPr>
        <w:pStyle w:val="ListParagraph"/>
        <w:numPr>
          <w:ilvl w:val="0"/>
          <w:numId w:val="5"/>
        </w:numPr>
        <w:rPr>
          <w:color w:val="000000" w:themeColor="text1"/>
        </w:rPr>
      </w:pPr>
      <w:r w:rsidRPr="0078431A">
        <w:rPr>
          <w:color w:val="000000" w:themeColor="text1"/>
        </w:rPr>
        <w:t>When you create your table, you specify your requirement in terms of Read Capacity Units and write Capacity Units.</w:t>
      </w:r>
    </w:p>
    <w:p w14:paraId="050EDC0B" w14:textId="7CD87D2E" w:rsidR="002074F2" w:rsidRPr="0078431A" w:rsidRDefault="002074F2" w:rsidP="009249CE">
      <w:pPr>
        <w:pStyle w:val="ListParagraph"/>
        <w:numPr>
          <w:ilvl w:val="0"/>
          <w:numId w:val="5"/>
        </w:numPr>
        <w:rPr>
          <w:color w:val="000000" w:themeColor="text1"/>
        </w:rPr>
      </w:pPr>
      <w:r w:rsidRPr="0078431A">
        <w:rPr>
          <w:color w:val="000000" w:themeColor="text1"/>
        </w:rPr>
        <w:t>1 x Write Capacity Unit = 1 x 1KB write</w:t>
      </w:r>
      <w:r w:rsidR="005D73FE" w:rsidRPr="0078431A">
        <w:rPr>
          <w:color w:val="000000" w:themeColor="text1"/>
        </w:rPr>
        <w:t>/</w:t>
      </w:r>
      <w:r w:rsidRPr="0078431A">
        <w:rPr>
          <w:color w:val="000000" w:themeColor="text1"/>
        </w:rPr>
        <w:t>second.</w:t>
      </w:r>
    </w:p>
    <w:p w14:paraId="6214D332" w14:textId="454B755A" w:rsidR="002074F2" w:rsidRPr="0078431A" w:rsidRDefault="002074F2" w:rsidP="009249CE">
      <w:pPr>
        <w:pStyle w:val="ListParagraph"/>
        <w:numPr>
          <w:ilvl w:val="0"/>
          <w:numId w:val="5"/>
        </w:numPr>
        <w:rPr>
          <w:color w:val="000000" w:themeColor="text1"/>
        </w:rPr>
      </w:pPr>
      <w:r w:rsidRPr="0078431A">
        <w:rPr>
          <w:color w:val="000000" w:themeColor="text1"/>
        </w:rPr>
        <w:t>1 x Read Capacity Units = 1 x Strongly Consistent Read of 4KB/Second.</w:t>
      </w:r>
    </w:p>
    <w:p w14:paraId="7AE1DB21" w14:textId="2CA1CAC5" w:rsidR="002074F2" w:rsidRPr="0078431A" w:rsidRDefault="002074F2" w:rsidP="002074F2">
      <w:pPr>
        <w:pStyle w:val="ListParagraph"/>
        <w:ind w:left="720" w:firstLine="0"/>
        <w:rPr>
          <w:color w:val="000000" w:themeColor="text1"/>
        </w:rPr>
      </w:pPr>
      <w:r w:rsidRPr="0078431A">
        <w:rPr>
          <w:color w:val="000000" w:themeColor="text1"/>
        </w:rPr>
        <w:t xml:space="preserve">                                           OR</w:t>
      </w:r>
    </w:p>
    <w:p w14:paraId="78C29A09" w14:textId="538EA0F5" w:rsidR="002074F2" w:rsidRPr="0078431A" w:rsidRDefault="002074F2" w:rsidP="002074F2">
      <w:pPr>
        <w:pStyle w:val="ListParagraph"/>
        <w:pBdr>
          <w:bottom w:val="single" w:sz="6" w:space="1" w:color="auto"/>
        </w:pBdr>
        <w:ind w:left="720" w:firstLine="0"/>
        <w:rPr>
          <w:color w:val="000000" w:themeColor="text1"/>
        </w:rPr>
      </w:pPr>
      <w:r w:rsidRPr="0078431A">
        <w:rPr>
          <w:color w:val="000000" w:themeColor="text1"/>
        </w:rPr>
        <w:t xml:space="preserve">                                          2 x Eventually Consistent Reads of 4KB/second.</w:t>
      </w:r>
    </w:p>
    <w:p w14:paraId="5D60F36E" w14:textId="77777777" w:rsidR="007D72D0" w:rsidRPr="0078431A" w:rsidRDefault="007D72D0" w:rsidP="002074F2">
      <w:pPr>
        <w:pStyle w:val="ListParagraph"/>
        <w:ind w:left="720" w:firstLine="0"/>
        <w:rPr>
          <w:color w:val="000000" w:themeColor="text1"/>
        </w:rPr>
      </w:pPr>
    </w:p>
    <w:p w14:paraId="021D8273" w14:textId="1900D808" w:rsidR="002074F2" w:rsidRPr="0078431A" w:rsidRDefault="00DE6196" w:rsidP="009249CE">
      <w:pPr>
        <w:pStyle w:val="ListParagraph"/>
        <w:numPr>
          <w:ilvl w:val="0"/>
          <w:numId w:val="5"/>
        </w:numPr>
        <w:rPr>
          <w:color w:val="000000" w:themeColor="text1"/>
        </w:rPr>
      </w:pPr>
      <w:r w:rsidRPr="0078431A">
        <w:rPr>
          <w:color w:val="000000" w:themeColor="text1"/>
        </w:rPr>
        <w:t>Billing commences when Amazon EC2 initiate the boot sequences of an AMI instance. Billing ends when instances shut down. Which could occur through a web services command, by running “shutdown -h” or through instances failure.</w:t>
      </w:r>
    </w:p>
    <w:p w14:paraId="630ECB08" w14:textId="7337010E" w:rsidR="00DE6196" w:rsidRPr="0078431A" w:rsidRDefault="00B80DB1" w:rsidP="009249CE">
      <w:pPr>
        <w:pStyle w:val="ListParagraph"/>
        <w:numPr>
          <w:ilvl w:val="0"/>
          <w:numId w:val="5"/>
        </w:numPr>
        <w:rPr>
          <w:color w:val="000000" w:themeColor="text1"/>
        </w:rPr>
      </w:pPr>
      <w:r w:rsidRPr="0078431A">
        <w:rPr>
          <w:color w:val="000000" w:themeColor="text1"/>
        </w:rPr>
        <w:t>You can configure ELB to use SSL certificate in order to improve your system security. The load balancer uses the certificate to terminate and decrypt request before sending them to back-end instances. ELB uses AWS IAM to upload your certificate to your load balancer.</w:t>
      </w:r>
    </w:p>
    <w:p w14:paraId="429D4236" w14:textId="5BBA6B94" w:rsidR="00B80DB1" w:rsidRPr="0078431A" w:rsidRDefault="00896BC6" w:rsidP="009249CE">
      <w:pPr>
        <w:pStyle w:val="ListParagraph"/>
        <w:numPr>
          <w:ilvl w:val="0"/>
          <w:numId w:val="5"/>
        </w:numPr>
        <w:rPr>
          <w:color w:val="000000" w:themeColor="text1"/>
        </w:rPr>
      </w:pPr>
      <w:r w:rsidRPr="0078431A">
        <w:rPr>
          <w:color w:val="000000" w:themeColor="text1"/>
        </w:rPr>
        <w:t>User can add additional EC2 instances to load balancer on the fly. You can add or remove EC2 instances from your load balancer as your needs change, without disrupting the overall flow of information.</w:t>
      </w:r>
    </w:p>
    <w:p w14:paraId="19BDEF00" w14:textId="4A5D8D66" w:rsidR="00896BC6" w:rsidRPr="0078431A" w:rsidRDefault="00507283" w:rsidP="009249CE">
      <w:pPr>
        <w:pStyle w:val="ListParagraph"/>
        <w:numPr>
          <w:ilvl w:val="0"/>
          <w:numId w:val="5"/>
        </w:numPr>
        <w:rPr>
          <w:color w:val="000000" w:themeColor="text1"/>
        </w:rPr>
      </w:pPr>
      <w:r w:rsidRPr="0078431A">
        <w:rPr>
          <w:color w:val="000000" w:themeColor="text1"/>
        </w:rPr>
        <w:t>An IAM group is a collection of IAM users. Groups let the user specify permission for a collection of users. Which can make it easier to manage the permission for those users.</w:t>
      </w:r>
    </w:p>
    <w:p w14:paraId="60B18F76" w14:textId="6B91E93B" w:rsidR="002074F2" w:rsidRPr="0078431A" w:rsidRDefault="00507283" w:rsidP="009249CE">
      <w:pPr>
        <w:pStyle w:val="ListParagraph"/>
        <w:numPr>
          <w:ilvl w:val="0"/>
          <w:numId w:val="5"/>
        </w:numPr>
        <w:rPr>
          <w:color w:val="000000" w:themeColor="text1"/>
        </w:rPr>
      </w:pPr>
      <w:r w:rsidRPr="0078431A">
        <w:rPr>
          <w:color w:val="000000" w:themeColor="text1"/>
        </w:rPr>
        <w:t xml:space="preserve">SQS message retention period =&gt; </w:t>
      </w:r>
      <w:r w:rsidRPr="0078431A">
        <w:rPr>
          <w:i/>
          <w:color w:val="000000" w:themeColor="text1"/>
        </w:rPr>
        <w:t>1 minute to 14 days</w:t>
      </w:r>
      <w:r w:rsidRPr="0078431A">
        <w:rPr>
          <w:color w:val="000000" w:themeColor="text1"/>
        </w:rPr>
        <w:t>.</w:t>
      </w:r>
      <w:r w:rsidR="001C7111" w:rsidRPr="0078431A">
        <w:rPr>
          <w:color w:val="000000" w:themeColor="text1"/>
        </w:rPr>
        <w:t xml:space="preserve"> The </w:t>
      </w:r>
      <w:r w:rsidR="001C7111" w:rsidRPr="0078431A">
        <w:rPr>
          <w:i/>
          <w:color w:val="000000" w:themeColor="text1"/>
        </w:rPr>
        <w:t>default is 4 days</w:t>
      </w:r>
      <w:r w:rsidR="001C7111" w:rsidRPr="0078431A">
        <w:rPr>
          <w:color w:val="000000" w:themeColor="text1"/>
        </w:rPr>
        <w:t xml:space="preserve"> and once the message retention limit reached your messages will be automatically deleted.</w:t>
      </w:r>
    </w:p>
    <w:p w14:paraId="57AD6914" w14:textId="47F3BC06" w:rsidR="001C7111" w:rsidRPr="0078431A" w:rsidRDefault="007213AD" w:rsidP="009249CE">
      <w:pPr>
        <w:pStyle w:val="ListParagraph"/>
        <w:numPr>
          <w:ilvl w:val="0"/>
          <w:numId w:val="5"/>
        </w:numPr>
        <w:rPr>
          <w:color w:val="000000" w:themeColor="text1"/>
        </w:rPr>
      </w:pPr>
      <w:r w:rsidRPr="0078431A">
        <w:rPr>
          <w:color w:val="000000" w:themeColor="text1"/>
        </w:rPr>
        <w:t>In DynamoDB</w:t>
      </w:r>
    </w:p>
    <w:p w14:paraId="6C8100ED" w14:textId="4A5FCE50" w:rsidR="007213AD" w:rsidRPr="0078431A" w:rsidRDefault="007213AD" w:rsidP="007213AD">
      <w:pPr>
        <w:pStyle w:val="ListParagraph"/>
        <w:ind w:left="720" w:firstLine="0"/>
        <w:rPr>
          <w:color w:val="000000" w:themeColor="text1"/>
        </w:rPr>
      </w:pPr>
      <w:r w:rsidRPr="0078431A">
        <w:rPr>
          <w:color w:val="000000" w:themeColor="text1"/>
        </w:rPr>
        <w:t>Database – Collection of tables.</w:t>
      </w:r>
    </w:p>
    <w:p w14:paraId="587AB990" w14:textId="082A4B05" w:rsidR="007213AD" w:rsidRPr="0078431A" w:rsidRDefault="007213AD" w:rsidP="007213AD">
      <w:pPr>
        <w:pStyle w:val="ListParagraph"/>
        <w:ind w:left="720" w:firstLine="0"/>
        <w:rPr>
          <w:color w:val="000000" w:themeColor="text1"/>
        </w:rPr>
      </w:pPr>
      <w:r w:rsidRPr="0078431A">
        <w:rPr>
          <w:color w:val="000000" w:themeColor="text1"/>
        </w:rPr>
        <w:t>Table - Collection of items.</w:t>
      </w:r>
    </w:p>
    <w:p w14:paraId="520FE694" w14:textId="598CAE05" w:rsidR="007213AD" w:rsidRPr="0078431A" w:rsidRDefault="007213AD" w:rsidP="007213AD">
      <w:pPr>
        <w:pStyle w:val="ListParagraph"/>
        <w:ind w:left="720" w:firstLine="0"/>
        <w:rPr>
          <w:color w:val="000000" w:themeColor="text1"/>
        </w:rPr>
      </w:pPr>
      <w:r w:rsidRPr="0078431A">
        <w:rPr>
          <w:color w:val="000000" w:themeColor="text1"/>
        </w:rPr>
        <w:t>Item – Collection of Attribute.</w:t>
      </w:r>
    </w:p>
    <w:p w14:paraId="04FCE04B" w14:textId="12E184C6" w:rsidR="007213AD" w:rsidRPr="0078431A" w:rsidRDefault="009A0DDE" w:rsidP="009249CE">
      <w:pPr>
        <w:pStyle w:val="ListParagraph"/>
        <w:numPr>
          <w:ilvl w:val="0"/>
          <w:numId w:val="5"/>
        </w:numPr>
        <w:rPr>
          <w:color w:val="000000" w:themeColor="text1"/>
        </w:rPr>
      </w:pPr>
      <w:r w:rsidRPr="0078431A">
        <w:rPr>
          <w:color w:val="000000" w:themeColor="text1"/>
        </w:rPr>
        <w:t xml:space="preserve">DynamoDB SSDs help achieves design goal of predictable </w:t>
      </w:r>
      <w:r w:rsidRPr="0078431A">
        <w:rPr>
          <w:b/>
          <w:i/>
          <w:color w:val="000000" w:themeColor="text1"/>
        </w:rPr>
        <w:t>low-latency response</w:t>
      </w:r>
      <w:r w:rsidRPr="0078431A">
        <w:rPr>
          <w:color w:val="000000" w:themeColor="text1"/>
        </w:rPr>
        <w:t xml:space="preserve"> times for storing and accessing data at any scale. The high I/O performance of SSDs also enables to serve high-scale request workloads cost efficiently, and pass the efficiently along in low request pricing.</w:t>
      </w:r>
    </w:p>
    <w:p w14:paraId="70AF4EE8" w14:textId="68B3C7B9" w:rsidR="00DB664B" w:rsidRPr="0078431A" w:rsidRDefault="00215588" w:rsidP="009249CE">
      <w:pPr>
        <w:pStyle w:val="ListParagraph"/>
        <w:numPr>
          <w:ilvl w:val="0"/>
          <w:numId w:val="5"/>
        </w:numPr>
        <w:rPr>
          <w:color w:val="000000" w:themeColor="text1"/>
        </w:rPr>
      </w:pPr>
      <w:r w:rsidRPr="0078431A">
        <w:rPr>
          <w:color w:val="000000" w:themeColor="text1"/>
        </w:rPr>
        <w:t>A few of the security measure are listed below.</w:t>
      </w:r>
    </w:p>
    <w:p w14:paraId="5401F56C" w14:textId="6AB25DA2" w:rsidR="00215588" w:rsidRPr="0078431A" w:rsidRDefault="00215588" w:rsidP="00215588">
      <w:pPr>
        <w:pStyle w:val="ListParagraph"/>
        <w:ind w:left="720" w:firstLine="0"/>
        <w:rPr>
          <w:color w:val="000000" w:themeColor="text1"/>
        </w:rPr>
      </w:pPr>
      <w:r w:rsidRPr="0078431A">
        <w:rPr>
          <w:color w:val="000000" w:themeColor="text1"/>
        </w:rPr>
        <w:t>~ Always keep updated O</w:t>
      </w:r>
      <w:r w:rsidR="008759C3" w:rsidRPr="0078431A">
        <w:rPr>
          <w:color w:val="000000" w:themeColor="text1"/>
        </w:rPr>
        <w:t>S</w:t>
      </w:r>
      <w:r w:rsidRPr="0078431A">
        <w:rPr>
          <w:color w:val="000000" w:themeColor="text1"/>
        </w:rPr>
        <w:t xml:space="preserve"> update.</w:t>
      </w:r>
    </w:p>
    <w:p w14:paraId="55FD901B" w14:textId="7C078A29" w:rsidR="00215588" w:rsidRPr="0078431A" w:rsidRDefault="00215588" w:rsidP="00215588">
      <w:pPr>
        <w:pStyle w:val="ListParagraph"/>
        <w:ind w:left="720" w:firstLine="0"/>
        <w:rPr>
          <w:color w:val="000000" w:themeColor="text1"/>
        </w:rPr>
      </w:pPr>
      <w:r w:rsidRPr="0078431A">
        <w:rPr>
          <w:color w:val="000000" w:themeColor="text1"/>
        </w:rPr>
        <w:t>~ Not allow IAM user to connect with EC2 instances</w:t>
      </w:r>
    </w:p>
    <w:p w14:paraId="484C4B84" w14:textId="6A4F42F7" w:rsidR="00215588" w:rsidRPr="0078431A" w:rsidRDefault="00215588" w:rsidP="00215588">
      <w:pPr>
        <w:pStyle w:val="ListParagraph"/>
        <w:ind w:left="720" w:firstLine="0"/>
        <w:rPr>
          <w:color w:val="000000" w:themeColor="text1"/>
        </w:rPr>
      </w:pPr>
      <w:r w:rsidRPr="0078431A">
        <w:rPr>
          <w:color w:val="000000" w:themeColor="text1"/>
        </w:rPr>
        <w:t>~ Disable the password-based login for all the users.</w:t>
      </w:r>
    </w:p>
    <w:p w14:paraId="382AE420" w14:textId="517AD4BF" w:rsidR="00215588" w:rsidRPr="0078431A" w:rsidRDefault="00215588" w:rsidP="00215588">
      <w:pPr>
        <w:pStyle w:val="ListParagraph"/>
        <w:ind w:left="720" w:firstLine="0"/>
        <w:rPr>
          <w:color w:val="000000" w:themeColor="text1"/>
        </w:rPr>
      </w:pPr>
      <w:r w:rsidRPr="0078431A">
        <w:rPr>
          <w:color w:val="000000" w:themeColor="text1"/>
        </w:rPr>
        <w:t>~ Create a procedure to revoke the access rights of the individual user when they are not required to connect to EC2 instance anymore for the purpose of allocation configuration.</w:t>
      </w:r>
    </w:p>
    <w:p w14:paraId="7040755B" w14:textId="3C35D803" w:rsidR="00215588" w:rsidRPr="0078431A" w:rsidRDefault="005D0825" w:rsidP="00C16E13">
      <w:pPr>
        <w:rPr>
          <w:color w:val="000000" w:themeColor="text1"/>
        </w:rPr>
      </w:pPr>
      <w:r w:rsidRPr="0078431A">
        <w:rPr>
          <w:color w:val="000000" w:themeColor="text1"/>
        </w:rPr>
        <w:tab/>
        <w:t>~ Lock down unnecessary ports.</w:t>
      </w:r>
    </w:p>
    <w:p w14:paraId="78ACB33E" w14:textId="16168985" w:rsidR="005D0825" w:rsidRPr="0078431A" w:rsidRDefault="005D0825" w:rsidP="005D0825">
      <w:pPr>
        <w:ind w:left="720"/>
        <w:rPr>
          <w:color w:val="000000" w:themeColor="text1"/>
        </w:rPr>
      </w:pPr>
      <w:r w:rsidRPr="0078431A">
        <w:rPr>
          <w:color w:val="000000" w:themeColor="text1"/>
        </w:rPr>
        <w:t>~ Audit any proprietary application that the user may be running on the EC2 instances provide temporary escalation privileges, such as sudo for users who need to perform occasional privileged tasks.</w:t>
      </w:r>
    </w:p>
    <w:p w14:paraId="79A68163" w14:textId="2C7D5EFF" w:rsidR="005D0825" w:rsidRPr="0078431A" w:rsidRDefault="005D0825" w:rsidP="005D0825">
      <w:pPr>
        <w:ind w:left="720"/>
        <w:rPr>
          <w:color w:val="000000" w:themeColor="text1"/>
        </w:rPr>
      </w:pPr>
      <w:r w:rsidRPr="0078431A">
        <w:rPr>
          <w:color w:val="000000" w:themeColor="text1"/>
        </w:rPr>
        <w:t xml:space="preserve">~ It is not useful to connect RDP/SSH with an </w:t>
      </w:r>
      <w:r w:rsidR="006A7BB4" w:rsidRPr="0078431A">
        <w:rPr>
          <w:color w:val="000000" w:themeColor="text1"/>
        </w:rPr>
        <w:t>instance</w:t>
      </w:r>
      <w:r w:rsidRPr="0078431A">
        <w:rPr>
          <w:color w:val="000000" w:themeColor="text1"/>
        </w:rPr>
        <w:t>.</w:t>
      </w:r>
    </w:p>
    <w:p w14:paraId="508EFA01" w14:textId="014F11B0" w:rsidR="005D0825" w:rsidRPr="0078431A" w:rsidRDefault="006A7BB4" w:rsidP="009249CE">
      <w:pPr>
        <w:pStyle w:val="ListParagraph"/>
        <w:numPr>
          <w:ilvl w:val="0"/>
          <w:numId w:val="6"/>
        </w:numPr>
        <w:rPr>
          <w:color w:val="000000" w:themeColor="text1"/>
        </w:rPr>
      </w:pPr>
      <w:r w:rsidRPr="0078431A">
        <w:rPr>
          <w:color w:val="000000" w:themeColor="text1"/>
        </w:rPr>
        <w:t>In DynamoDB, DeleteItem deletes a single item in table by primary key, but BatchDeleteItem does not exist.</w:t>
      </w:r>
    </w:p>
    <w:p w14:paraId="57B8AF74" w14:textId="10B09FCC" w:rsidR="006A7BB4" w:rsidRPr="0078431A" w:rsidRDefault="006A7BB4" w:rsidP="009249CE">
      <w:pPr>
        <w:pStyle w:val="ListParagraph"/>
        <w:numPr>
          <w:ilvl w:val="0"/>
          <w:numId w:val="6"/>
        </w:numPr>
        <w:rPr>
          <w:color w:val="000000" w:themeColor="text1"/>
        </w:rPr>
      </w:pPr>
      <w:r w:rsidRPr="0078431A">
        <w:rPr>
          <w:color w:val="000000" w:themeColor="text1"/>
        </w:rPr>
        <w:t>Valid Operation: BatchWriteItem, DescribeTable, BatchGetItem, DeleteItem</w:t>
      </w:r>
      <w:r w:rsidR="000902D3" w:rsidRPr="0078431A">
        <w:rPr>
          <w:color w:val="000000" w:themeColor="text1"/>
        </w:rPr>
        <w:t>.</w:t>
      </w:r>
    </w:p>
    <w:p w14:paraId="62EF109A" w14:textId="793AC78C" w:rsidR="000902D3" w:rsidRPr="0078431A" w:rsidRDefault="00920862" w:rsidP="009249CE">
      <w:pPr>
        <w:pStyle w:val="ListParagraph"/>
        <w:numPr>
          <w:ilvl w:val="0"/>
          <w:numId w:val="6"/>
        </w:numPr>
        <w:rPr>
          <w:color w:val="000000" w:themeColor="text1"/>
        </w:rPr>
      </w:pPr>
      <w:r w:rsidRPr="0078431A">
        <w:rPr>
          <w:color w:val="000000" w:themeColor="text1"/>
        </w:rPr>
        <w:lastRenderedPageBreak/>
        <w:t>Scan operation are always eventually consistent.</w:t>
      </w:r>
    </w:p>
    <w:p w14:paraId="4A4FAD7C" w14:textId="45C82D28" w:rsidR="00215588" w:rsidRPr="0078431A" w:rsidRDefault="00835392" w:rsidP="009249CE">
      <w:pPr>
        <w:pStyle w:val="ListParagraph"/>
        <w:numPr>
          <w:ilvl w:val="0"/>
          <w:numId w:val="6"/>
        </w:numPr>
        <w:rPr>
          <w:color w:val="000000" w:themeColor="text1"/>
        </w:rPr>
      </w:pPr>
      <w:r w:rsidRPr="0078431A">
        <w:rPr>
          <w:color w:val="000000" w:themeColor="text1"/>
        </w:rPr>
        <w:t xml:space="preserve">In Amazon SNS, when you want to subscribe to a topic and receive notification to your email. </w:t>
      </w:r>
      <w:r w:rsidRPr="0078431A">
        <w:rPr>
          <w:i/>
          <w:color w:val="000000" w:themeColor="text1"/>
        </w:rPr>
        <w:t>Select Email in protocol drop down box</w:t>
      </w:r>
      <w:r w:rsidRPr="0078431A">
        <w:rPr>
          <w:color w:val="000000" w:themeColor="text1"/>
        </w:rPr>
        <w:t>. Enter an email address you can use to receive the notification in endpoint field.</w:t>
      </w:r>
    </w:p>
    <w:p w14:paraId="05FD2B04" w14:textId="78B89398" w:rsidR="00215588" w:rsidRPr="0078431A" w:rsidRDefault="00845727" w:rsidP="009249CE">
      <w:pPr>
        <w:pStyle w:val="ListParagraph"/>
        <w:numPr>
          <w:ilvl w:val="0"/>
          <w:numId w:val="5"/>
        </w:numPr>
        <w:rPr>
          <w:i/>
          <w:color w:val="000000" w:themeColor="text1"/>
        </w:rPr>
      </w:pPr>
      <w:r w:rsidRPr="0078431A">
        <w:rPr>
          <w:i/>
          <w:color w:val="000000" w:themeColor="text1"/>
        </w:rPr>
        <w:t>Basic is the type of monitoring data</w:t>
      </w:r>
      <w:r w:rsidRPr="0078431A">
        <w:rPr>
          <w:color w:val="000000" w:themeColor="text1"/>
        </w:rPr>
        <w:t xml:space="preserve"> (EBS) which is available automatically in </w:t>
      </w:r>
      <w:r w:rsidRPr="0078431A">
        <w:rPr>
          <w:i/>
          <w:color w:val="000000" w:themeColor="text1"/>
        </w:rPr>
        <w:t>5 minutes at no charge called.</w:t>
      </w:r>
    </w:p>
    <w:p w14:paraId="243EA620" w14:textId="738A191C" w:rsidR="00845727" w:rsidRPr="0078431A" w:rsidRDefault="00845727" w:rsidP="009249CE">
      <w:pPr>
        <w:pStyle w:val="ListParagraph"/>
        <w:numPr>
          <w:ilvl w:val="0"/>
          <w:numId w:val="5"/>
        </w:numPr>
        <w:rPr>
          <w:color w:val="000000" w:themeColor="text1"/>
        </w:rPr>
      </w:pPr>
      <w:r w:rsidRPr="0078431A">
        <w:rPr>
          <w:b/>
          <w:color w:val="000000" w:themeColor="text1"/>
        </w:rPr>
        <w:t>DescribeTable</w:t>
      </w:r>
      <w:r w:rsidRPr="0078431A">
        <w:rPr>
          <w:color w:val="000000" w:themeColor="text1"/>
        </w:rPr>
        <w:t xml:space="preserve"> return information about table. Including the current status of the table, when it was created, The </w:t>
      </w:r>
      <w:r w:rsidRPr="0078431A">
        <w:rPr>
          <w:b/>
          <w:color w:val="000000" w:themeColor="text1"/>
        </w:rPr>
        <w:t xml:space="preserve">primary key </w:t>
      </w:r>
      <w:r w:rsidR="00FD7E11" w:rsidRPr="0078431A">
        <w:rPr>
          <w:b/>
          <w:color w:val="000000" w:themeColor="text1"/>
        </w:rPr>
        <w:t>schema</w:t>
      </w:r>
      <w:r w:rsidRPr="0078431A">
        <w:rPr>
          <w:b/>
          <w:color w:val="000000" w:themeColor="text1"/>
        </w:rPr>
        <w:t xml:space="preserve">, and </w:t>
      </w:r>
      <w:r w:rsidR="00FD7E11" w:rsidRPr="0078431A">
        <w:rPr>
          <w:b/>
          <w:color w:val="000000" w:themeColor="text1"/>
        </w:rPr>
        <w:t>indexes</w:t>
      </w:r>
      <w:r w:rsidRPr="0078431A">
        <w:rPr>
          <w:b/>
          <w:color w:val="000000" w:themeColor="text1"/>
        </w:rPr>
        <w:t xml:space="preserve"> on the </w:t>
      </w:r>
      <w:r w:rsidR="00FD7E11" w:rsidRPr="0078431A">
        <w:rPr>
          <w:b/>
          <w:color w:val="000000" w:themeColor="text1"/>
        </w:rPr>
        <w:t>table</w:t>
      </w:r>
      <w:r w:rsidRPr="0078431A">
        <w:rPr>
          <w:color w:val="000000" w:themeColor="text1"/>
        </w:rPr>
        <w:t>.</w:t>
      </w:r>
      <w:r w:rsidR="00FD7E11" w:rsidRPr="0078431A">
        <w:rPr>
          <w:color w:val="000000" w:themeColor="text1"/>
        </w:rPr>
        <w:t xml:space="preserve"> This is used to </w:t>
      </w:r>
      <w:r w:rsidR="00FD7E11" w:rsidRPr="0078431A">
        <w:rPr>
          <w:b/>
          <w:color w:val="000000" w:themeColor="text1"/>
        </w:rPr>
        <w:t>get detailed listing of secondary indexes on the table</w:t>
      </w:r>
      <w:r w:rsidR="00FD7E11" w:rsidRPr="0078431A">
        <w:rPr>
          <w:color w:val="000000" w:themeColor="text1"/>
        </w:rPr>
        <w:t>.</w:t>
      </w:r>
    </w:p>
    <w:p w14:paraId="7848E0E4" w14:textId="55761377" w:rsidR="00AC4F46" w:rsidRPr="0078431A" w:rsidRDefault="002507D8" w:rsidP="009249CE">
      <w:pPr>
        <w:pStyle w:val="ListParagraph"/>
        <w:numPr>
          <w:ilvl w:val="0"/>
          <w:numId w:val="5"/>
        </w:numPr>
        <w:rPr>
          <w:color w:val="000000" w:themeColor="text1"/>
        </w:rPr>
      </w:pPr>
      <w:r w:rsidRPr="0078431A">
        <w:rPr>
          <w:color w:val="000000" w:themeColor="text1"/>
        </w:rPr>
        <w:t>EC2 once terminated by user, the user can find details about termination from the description tab under the label State transition reason. If the user has explicitly stopped or terminated the instance, the reason will be “User Initiated shutdown”.</w:t>
      </w:r>
    </w:p>
    <w:p w14:paraId="325D247E" w14:textId="5FCD357E" w:rsidR="002507D8" w:rsidRPr="0078431A" w:rsidRDefault="00567831" w:rsidP="009249CE">
      <w:pPr>
        <w:pStyle w:val="ListParagraph"/>
        <w:numPr>
          <w:ilvl w:val="0"/>
          <w:numId w:val="5"/>
        </w:numPr>
        <w:rPr>
          <w:color w:val="000000" w:themeColor="text1"/>
        </w:rPr>
      </w:pPr>
      <w:r w:rsidRPr="0078431A">
        <w:rPr>
          <w:color w:val="000000" w:themeColor="text1"/>
        </w:rPr>
        <w:t>AWS (Amazon Simple workflow) is a task coordination and state management service for cloud application.</w:t>
      </w:r>
    </w:p>
    <w:p w14:paraId="5E8A00BB" w14:textId="7EBC9238" w:rsidR="00567831" w:rsidRPr="0078431A" w:rsidRDefault="00567831" w:rsidP="009249CE">
      <w:pPr>
        <w:pStyle w:val="ListParagraph"/>
        <w:numPr>
          <w:ilvl w:val="0"/>
          <w:numId w:val="5"/>
        </w:numPr>
        <w:rPr>
          <w:color w:val="000000" w:themeColor="text1"/>
        </w:rPr>
      </w:pPr>
      <w:r w:rsidRPr="0078431A">
        <w:rPr>
          <w:color w:val="000000" w:themeColor="text1"/>
        </w:rPr>
        <w:t>When you create a table with hash-and-range key, it is optional to defined one or more secondary indexes on the table.</w:t>
      </w:r>
    </w:p>
    <w:p w14:paraId="234266C1" w14:textId="27B63633" w:rsidR="00137A20" w:rsidRPr="0078431A" w:rsidRDefault="00AE768D" w:rsidP="009249CE">
      <w:pPr>
        <w:pStyle w:val="ListParagraph"/>
        <w:numPr>
          <w:ilvl w:val="0"/>
          <w:numId w:val="5"/>
        </w:numPr>
        <w:rPr>
          <w:color w:val="000000" w:themeColor="text1"/>
        </w:rPr>
      </w:pPr>
      <w:r w:rsidRPr="0078431A">
        <w:rPr>
          <w:color w:val="000000" w:themeColor="text1"/>
        </w:rPr>
        <w:t>RDS DB instance storage comes in two type</w:t>
      </w:r>
    </w:p>
    <w:p w14:paraId="144A0EBB" w14:textId="21D3C08F" w:rsidR="00AE4CB6" w:rsidRPr="0078431A" w:rsidRDefault="00AE4CB6" w:rsidP="00AE4CB6">
      <w:pPr>
        <w:pStyle w:val="ListParagraph"/>
        <w:ind w:left="720" w:firstLine="0"/>
        <w:rPr>
          <w:color w:val="000000" w:themeColor="text1"/>
        </w:rPr>
      </w:pPr>
      <w:r w:rsidRPr="0078431A">
        <w:rPr>
          <w:b/>
          <w:color w:val="000000" w:themeColor="text1"/>
        </w:rPr>
        <w:t>Standard Storage</w:t>
      </w:r>
      <w:r w:rsidRPr="0078431A">
        <w:rPr>
          <w:color w:val="000000" w:themeColor="text1"/>
        </w:rPr>
        <w:t>: Standard storage is allocated on the EBS volume and connected to the user’s DB instance.</w:t>
      </w:r>
    </w:p>
    <w:p w14:paraId="59554605" w14:textId="3824AD85" w:rsidR="00AE4CB6" w:rsidRPr="0078431A" w:rsidRDefault="00AE4CB6" w:rsidP="00AE4CB6">
      <w:pPr>
        <w:pStyle w:val="ListParagraph"/>
        <w:ind w:left="720" w:firstLine="0"/>
        <w:rPr>
          <w:color w:val="000000" w:themeColor="text1"/>
        </w:rPr>
      </w:pPr>
      <w:r w:rsidRPr="0078431A">
        <w:rPr>
          <w:b/>
          <w:color w:val="000000" w:themeColor="text1"/>
        </w:rPr>
        <w:t>Provisioned IOPS</w:t>
      </w:r>
      <w:r w:rsidRPr="0078431A">
        <w:rPr>
          <w:color w:val="000000" w:themeColor="text1"/>
        </w:rPr>
        <w:t>:  Provisioned IOPS uses optimized EBS volumes and optimized configuration stack. It provides, dedicated capacity for the EBS I/O.</w:t>
      </w:r>
    </w:p>
    <w:p w14:paraId="7221A38D" w14:textId="4C38CC97" w:rsidR="00AA773D" w:rsidRPr="0078431A" w:rsidRDefault="00B511AE" w:rsidP="009249CE">
      <w:pPr>
        <w:pStyle w:val="ListParagraph"/>
        <w:numPr>
          <w:ilvl w:val="0"/>
          <w:numId w:val="5"/>
        </w:numPr>
        <w:rPr>
          <w:color w:val="000000" w:themeColor="text1"/>
        </w:rPr>
      </w:pPr>
      <w:r w:rsidRPr="0078431A">
        <w:rPr>
          <w:color w:val="000000" w:themeColor="text1"/>
        </w:rPr>
        <w:t>When a user is trying to detach an EBS volume, the user can either terminate the instance or explicitly remove the volume, it is recommended practice to unmount the volume first to avoid any file system damage.</w:t>
      </w:r>
    </w:p>
    <w:p w14:paraId="2F0DE7FA" w14:textId="41B7AB05" w:rsidR="00B511AE" w:rsidRPr="0078431A" w:rsidRDefault="002C01D8" w:rsidP="009249CE">
      <w:pPr>
        <w:pStyle w:val="ListParagraph"/>
        <w:numPr>
          <w:ilvl w:val="0"/>
          <w:numId w:val="5"/>
        </w:numPr>
        <w:rPr>
          <w:color w:val="000000" w:themeColor="text1"/>
        </w:rPr>
      </w:pPr>
      <w:r w:rsidRPr="0078431A">
        <w:rPr>
          <w:color w:val="000000" w:themeColor="text1"/>
        </w:rPr>
        <w:t>DynamoD</w:t>
      </w:r>
      <w:r w:rsidR="005E0682" w:rsidRPr="0078431A">
        <w:rPr>
          <w:color w:val="000000" w:themeColor="text1"/>
        </w:rPr>
        <w:t>B</w:t>
      </w:r>
      <w:r w:rsidRPr="0078431A">
        <w:rPr>
          <w:color w:val="000000" w:themeColor="text1"/>
        </w:rPr>
        <w:t xml:space="preserve"> support following data types</w:t>
      </w:r>
      <w:r w:rsidR="00A1789D" w:rsidRPr="0078431A">
        <w:rPr>
          <w:color w:val="000000" w:themeColor="text1"/>
        </w:rPr>
        <w:t xml:space="preserve">: </w:t>
      </w:r>
    </w:p>
    <w:p w14:paraId="21DAF96D" w14:textId="13DFF7CD" w:rsidR="002C01D8" w:rsidRPr="0078431A" w:rsidRDefault="005E0682" w:rsidP="002C01D8">
      <w:pPr>
        <w:ind w:left="720"/>
        <w:rPr>
          <w:color w:val="000000" w:themeColor="text1"/>
        </w:rPr>
      </w:pPr>
      <w:r w:rsidRPr="0078431A">
        <w:rPr>
          <w:b/>
          <w:color w:val="000000" w:themeColor="text1"/>
        </w:rPr>
        <w:t>Scaler data Types</w:t>
      </w:r>
      <w:r w:rsidRPr="0078431A">
        <w:rPr>
          <w:color w:val="000000" w:themeColor="text1"/>
        </w:rPr>
        <w:t>: Number, String, Binary</w:t>
      </w:r>
    </w:p>
    <w:p w14:paraId="2869B9DF" w14:textId="6DDEBAFB" w:rsidR="005E0682" w:rsidRPr="0078431A" w:rsidRDefault="005E0682" w:rsidP="002C01D8">
      <w:pPr>
        <w:ind w:left="720"/>
        <w:rPr>
          <w:color w:val="000000" w:themeColor="text1"/>
        </w:rPr>
      </w:pPr>
      <w:r w:rsidRPr="0078431A">
        <w:rPr>
          <w:b/>
          <w:color w:val="000000" w:themeColor="text1"/>
        </w:rPr>
        <w:t>Multi Valued Type</w:t>
      </w:r>
      <w:r w:rsidRPr="0078431A">
        <w:rPr>
          <w:color w:val="000000" w:themeColor="text1"/>
        </w:rPr>
        <w:t>: String set, Number set and Binary set.</w:t>
      </w:r>
    </w:p>
    <w:p w14:paraId="14B81AB5" w14:textId="1DC370E0" w:rsidR="001B6261" w:rsidRPr="0078431A" w:rsidRDefault="001A7C12" w:rsidP="009249CE">
      <w:pPr>
        <w:pStyle w:val="ListParagraph"/>
        <w:numPr>
          <w:ilvl w:val="0"/>
          <w:numId w:val="5"/>
        </w:numPr>
        <w:rPr>
          <w:color w:val="000000" w:themeColor="text1"/>
        </w:rPr>
      </w:pPr>
      <w:r w:rsidRPr="0078431A">
        <w:rPr>
          <w:color w:val="000000" w:themeColor="text1"/>
        </w:rPr>
        <w:t>Like SNS other send notification messages services are:</w:t>
      </w:r>
    </w:p>
    <w:p w14:paraId="43C9B820" w14:textId="4FFCD7FF" w:rsidR="001A7C12" w:rsidRPr="0078431A" w:rsidRDefault="001A7C12" w:rsidP="009249CE">
      <w:pPr>
        <w:pStyle w:val="ListParagraph"/>
        <w:numPr>
          <w:ilvl w:val="0"/>
          <w:numId w:val="7"/>
        </w:numPr>
        <w:rPr>
          <w:color w:val="000000" w:themeColor="text1"/>
        </w:rPr>
      </w:pPr>
      <w:r w:rsidRPr="0078431A">
        <w:rPr>
          <w:color w:val="000000" w:themeColor="text1"/>
        </w:rPr>
        <w:t>Google Cloud Messaging for Android. (GCM).</w:t>
      </w:r>
    </w:p>
    <w:p w14:paraId="34DF453C" w14:textId="31F741CE" w:rsidR="001A7C12" w:rsidRPr="0078431A" w:rsidRDefault="001A7C12" w:rsidP="009249CE">
      <w:pPr>
        <w:pStyle w:val="ListParagraph"/>
        <w:numPr>
          <w:ilvl w:val="0"/>
          <w:numId w:val="7"/>
        </w:numPr>
        <w:rPr>
          <w:color w:val="000000" w:themeColor="text1"/>
        </w:rPr>
      </w:pPr>
      <w:r w:rsidRPr="0078431A">
        <w:rPr>
          <w:color w:val="000000" w:themeColor="text1"/>
        </w:rPr>
        <w:t>Apple Push Notification service. (APNS)</w:t>
      </w:r>
    </w:p>
    <w:p w14:paraId="163F27C4" w14:textId="75A45273" w:rsidR="001A7C12" w:rsidRPr="0078431A" w:rsidRDefault="001A7C12" w:rsidP="009249CE">
      <w:pPr>
        <w:pStyle w:val="ListParagraph"/>
        <w:numPr>
          <w:ilvl w:val="0"/>
          <w:numId w:val="7"/>
        </w:numPr>
        <w:rPr>
          <w:color w:val="000000" w:themeColor="text1"/>
        </w:rPr>
      </w:pPr>
      <w:r w:rsidRPr="0078431A">
        <w:rPr>
          <w:color w:val="000000" w:themeColor="text1"/>
        </w:rPr>
        <w:t>Amazon Device Messaging. (ADM)</w:t>
      </w:r>
    </w:p>
    <w:p w14:paraId="57FC0DC2" w14:textId="77777777" w:rsidR="005E0682" w:rsidRPr="0078431A" w:rsidRDefault="005E0682" w:rsidP="002C01D8">
      <w:pPr>
        <w:ind w:left="720"/>
        <w:rPr>
          <w:color w:val="000000" w:themeColor="text1"/>
        </w:rPr>
      </w:pPr>
    </w:p>
    <w:p w14:paraId="1D5FCE0E" w14:textId="59F67B47" w:rsidR="00AE4CB6" w:rsidRPr="0078431A" w:rsidRDefault="00CE1718" w:rsidP="009249CE">
      <w:pPr>
        <w:pStyle w:val="ListParagraph"/>
        <w:numPr>
          <w:ilvl w:val="0"/>
          <w:numId w:val="5"/>
        </w:numPr>
        <w:rPr>
          <w:color w:val="000000" w:themeColor="text1"/>
        </w:rPr>
      </w:pPr>
      <w:r w:rsidRPr="0078431A">
        <w:rPr>
          <w:color w:val="000000" w:themeColor="text1"/>
        </w:rPr>
        <w:t xml:space="preserve">RDS provides a managed DB platform, which offers feature, such as automated backup, patch management, automated failure detection and recovery. The scaling is not automated the user needs to plan it with few </w:t>
      </w:r>
      <w:r w:rsidR="00FA0F7E" w:rsidRPr="0078431A">
        <w:rPr>
          <w:color w:val="000000" w:themeColor="text1"/>
        </w:rPr>
        <w:t>clicks</w:t>
      </w:r>
      <w:r w:rsidRPr="0078431A">
        <w:rPr>
          <w:color w:val="000000" w:themeColor="text1"/>
        </w:rPr>
        <w:t>.</w:t>
      </w:r>
    </w:p>
    <w:p w14:paraId="418E0A5F" w14:textId="34191E39" w:rsidR="00CE1718" w:rsidRPr="0078431A" w:rsidRDefault="008E47E0" w:rsidP="009249CE">
      <w:pPr>
        <w:pStyle w:val="ListParagraph"/>
        <w:numPr>
          <w:ilvl w:val="0"/>
          <w:numId w:val="5"/>
        </w:numPr>
        <w:rPr>
          <w:color w:val="000000" w:themeColor="text1"/>
        </w:rPr>
      </w:pPr>
      <w:r w:rsidRPr="0078431A">
        <w:rPr>
          <w:color w:val="000000" w:themeColor="text1"/>
        </w:rPr>
        <w:t>S3 Objects stored in the bucket before the user has set the versioning state have a version ID of null. When the user enables versioning, the objects in the bucket do not change and th</w:t>
      </w:r>
      <w:r w:rsidR="00FA0F7E" w:rsidRPr="0078431A">
        <w:rPr>
          <w:color w:val="000000" w:themeColor="text1"/>
        </w:rPr>
        <w:t>eir ID remain null.</w:t>
      </w:r>
    </w:p>
    <w:p w14:paraId="42A94779" w14:textId="5A979655" w:rsidR="00FA0F7E" w:rsidRPr="0078431A" w:rsidRDefault="00412736" w:rsidP="009249CE">
      <w:pPr>
        <w:pStyle w:val="ListParagraph"/>
        <w:numPr>
          <w:ilvl w:val="0"/>
          <w:numId w:val="5"/>
        </w:numPr>
        <w:rPr>
          <w:b/>
          <w:color w:val="000000" w:themeColor="text1"/>
        </w:rPr>
      </w:pPr>
      <w:r w:rsidRPr="0078431A">
        <w:rPr>
          <w:color w:val="000000" w:themeColor="text1"/>
        </w:rPr>
        <w:t xml:space="preserve">SQS allows the user to move data between distributed components so they can perform different task without losing messages or requiring each component to be always available. The </w:t>
      </w:r>
      <w:r w:rsidRPr="0078431A">
        <w:rPr>
          <w:b/>
          <w:i/>
          <w:color w:val="000000" w:themeColor="text1"/>
        </w:rPr>
        <w:t>user can delete a queue at any time</w:t>
      </w:r>
      <w:r w:rsidRPr="0078431A">
        <w:rPr>
          <w:color w:val="000000" w:themeColor="text1"/>
        </w:rPr>
        <w:t xml:space="preserve">. </w:t>
      </w:r>
      <w:r w:rsidRPr="0078431A">
        <w:rPr>
          <w:b/>
          <w:color w:val="000000" w:themeColor="text1"/>
        </w:rPr>
        <w:t>whether it is empty or not</w:t>
      </w:r>
      <w:r w:rsidRPr="0078431A">
        <w:rPr>
          <w:color w:val="000000" w:themeColor="text1"/>
        </w:rPr>
        <w:t xml:space="preserve">.it is impotent to note that queue retain messages for a set period of time, </w:t>
      </w:r>
      <w:r w:rsidRPr="0078431A">
        <w:rPr>
          <w:b/>
          <w:color w:val="000000" w:themeColor="text1"/>
        </w:rPr>
        <w:t>by default a queue retain messages for 4 days.</w:t>
      </w:r>
    </w:p>
    <w:p w14:paraId="046F1DDD" w14:textId="107B9B81" w:rsidR="00412736" w:rsidRPr="0078431A" w:rsidRDefault="000F0321" w:rsidP="009249CE">
      <w:pPr>
        <w:pStyle w:val="ListParagraph"/>
        <w:numPr>
          <w:ilvl w:val="0"/>
          <w:numId w:val="5"/>
        </w:numPr>
        <w:rPr>
          <w:b/>
          <w:color w:val="000000" w:themeColor="text1"/>
        </w:rPr>
      </w:pPr>
      <w:r w:rsidRPr="0078431A">
        <w:rPr>
          <w:color w:val="000000" w:themeColor="text1"/>
        </w:rPr>
        <w:t xml:space="preserve">Speaking about DynamoDB, </w:t>
      </w:r>
      <w:r w:rsidRPr="0078431A">
        <w:rPr>
          <w:b/>
          <w:color w:val="000000" w:themeColor="text1"/>
        </w:rPr>
        <w:t>if your application performs more reads/second or writes/second than your table’s provisioned throughput capacity allows,</w:t>
      </w:r>
      <w:r w:rsidRPr="0078431A">
        <w:rPr>
          <w:color w:val="000000" w:themeColor="text1"/>
        </w:rPr>
        <w:t xml:space="preserve"> requests above your provisioned capacity will be </w:t>
      </w:r>
      <w:r w:rsidRPr="0078431A">
        <w:rPr>
          <w:b/>
          <w:color w:val="000000" w:themeColor="text1"/>
        </w:rPr>
        <w:t>throttled and you will receive 400 error code</w:t>
      </w:r>
      <w:r w:rsidRPr="0078431A">
        <w:rPr>
          <w:color w:val="000000" w:themeColor="text1"/>
        </w:rPr>
        <w:t>.</w:t>
      </w:r>
    </w:p>
    <w:p w14:paraId="3032DF64" w14:textId="4BD2A2AB" w:rsidR="000F0321" w:rsidRPr="0078431A" w:rsidRDefault="006C61EB" w:rsidP="009249CE">
      <w:pPr>
        <w:pStyle w:val="ListParagraph"/>
        <w:numPr>
          <w:ilvl w:val="0"/>
          <w:numId w:val="5"/>
        </w:numPr>
        <w:rPr>
          <w:b/>
          <w:color w:val="000000" w:themeColor="text1"/>
        </w:rPr>
      </w:pPr>
      <w:r w:rsidRPr="0078431A">
        <w:rPr>
          <w:b/>
          <w:color w:val="000000" w:themeColor="text1"/>
        </w:rPr>
        <w:t xml:space="preserve">User can </w:t>
      </w:r>
      <w:r w:rsidR="00E45D65" w:rsidRPr="0078431A">
        <w:rPr>
          <w:color w:val="000000" w:themeColor="text1"/>
        </w:rPr>
        <w:t xml:space="preserve">define </w:t>
      </w:r>
      <w:r w:rsidR="00E45D65" w:rsidRPr="0078431A">
        <w:rPr>
          <w:b/>
          <w:color w:val="000000" w:themeColor="text1"/>
        </w:rPr>
        <w:t>multiple private IP address</w:t>
      </w:r>
      <w:r w:rsidR="00E45D65" w:rsidRPr="0078431A">
        <w:rPr>
          <w:color w:val="000000" w:themeColor="text1"/>
        </w:rPr>
        <w:t xml:space="preserve"> for his instance. The number of network interfaces and private IP address that a user can specify for an instance </w:t>
      </w:r>
      <w:r w:rsidR="00E45D65" w:rsidRPr="0078431A">
        <w:rPr>
          <w:b/>
          <w:color w:val="000000" w:themeColor="text1"/>
        </w:rPr>
        <w:t>depends on the instance type</w:t>
      </w:r>
      <w:r w:rsidR="00E45D65" w:rsidRPr="0078431A">
        <w:rPr>
          <w:color w:val="000000" w:themeColor="text1"/>
        </w:rPr>
        <w:t xml:space="preserve">. This scenario helps when user wants to host multiple website on a single EC2 instance. After the user has assigned a secondary private address for his instance, he needs to configure the OS on that instance to recognize the secondary </w:t>
      </w:r>
      <w:r w:rsidR="00E45D65" w:rsidRPr="0078431A">
        <w:rPr>
          <w:color w:val="000000" w:themeColor="text1"/>
        </w:rPr>
        <w:lastRenderedPageBreak/>
        <w:t xml:space="preserve">private IP address. AWS Linux, the </w:t>
      </w:r>
      <w:r w:rsidR="00E45D65" w:rsidRPr="0078431A">
        <w:rPr>
          <w:b/>
          <w:i/>
          <w:color w:val="000000" w:themeColor="text1"/>
        </w:rPr>
        <w:t>ec2-net-utils</w:t>
      </w:r>
      <w:r w:rsidR="00E45D65" w:rsidRPr="0078431A">
        <w:rPr>
          <w:b/>
          <w:color w:val="000000" w:themeColor="text1"/>
        </w:rPr>
        <w:t xml:space="preserve"> package can take care for these steps</w:t>
      </w:r>
      <w:r w:rsidR="00E45D65" w:rsidRPr="0078431A">
        <w:rPr>
          <w:color w:val="000000" w:themeColor="text1"/>
        </w:rPr>
        <w:t>. It configures additional network instances that user can attached while the instance is running, refreshes secondary IP address during DHCP lease renewal, and updates the related routing rules.</w:t>
      </w:r>
    </w:p>
    <w:p w14:paraId="6AB76797" w14:textId="512563DB" w:rsidR="00D37C99" w:rsidRPr="0078431A" w:rsidRDefault="00325D4F" w:rsidP="009249CE">
      <w:pPr>
        <w:pStyle w:val="ListParagraph"/>
        <w:numPr>
          <w:ilvl w:val="0"/>
          <w:numId w:val="5"/>
        </w:numPr>
        <w:rPr>
          <w:b/>
          <w:color w:val="000000" w:themeColor="text1"/>
        </w:rPr>
      </w:pPr>
      <w:r w:rsidRPr="0078431A">
        <w:rPr>
          <w:b/>
          <w:color w:val="000000" w:themeColor="text1"/>
        </w:rPr>
        <w:t xml:space="preserve">SQS </w:t>
      </w:r>
      <w:r w:rsidRPr="0078431A">
        <w:rPr>
          <w:color w:val="000000" w:themeColor="text1"/>
        </w:rPr>
        <w:t xml:space="preserve">supports an </w:t>
      </w:r>
      <w:r w:rsidR="00D8767E" w:rsidRPr="0078431A">
        <w:rPr>
          <w:color w:val="000000" w:themeColor="text1"/>
        </w:rPr>
        <w:t>unlimited number</w:t>
      </w:r>
      <w:r w:rsidRPr="0078431A">
        <w:rPr>
          <w:color w:val="000000" w:themeColor="text1"/>
        </w:rPr>
        <w:t xml:space="preserve"> of queue and unlimited number of messages per queue for each user. </w:t>
      </w:r>
      <w:r w:rsidR="00636906" w:rsidRPr="0078431A">
        <w:rPr>
          <w:color w:val="000000" w:themeColor="text1"/>
        </w:rPr>
        <w:t>SQL automatically delete messages that have been in the queue for more than 4 days.</w:t>
      </w:r>
    </w:p>
    <w:p w14:paraId="065167F8" w14:textId="06291B82" w:rsidR="00636906" w:rsidRPr="0078431A" w:rsidRDefault="009E70B1" w:rsidP="009249CE">
      <w:pPr>
        <w:pStyle w:val="ListParagraph"/>
        <w:numPr>
          <w:ilvl w:val="0"/>
          <w:numId w:val="5"/>
        </w:numPr>
        <w:rPr>
          <w:color w:val="000000" w:themeColor="text1"/>
        </w:rPr>
      </w:pPr>
      <w:r w:rsidRPr="0078431A">
        <w:rPr>
          <w:color w:val="000000" w:themeColor="text1"/>
        </w:rPr>
        <w:t>In Amazon VPC, you can assign any private address to your instance as long as it is:</w:t>
      </w:r>
    </w:p>
    <w:p w14:paraId="721102CB" w14:textId="25D8196D" w:rsidR="009E70B1" w:rsidRPr="0078431A" w:rsidRDefault="009E70B1" w:rsidP="009249CE">
      <w:pPr>
        <w:pStyle w:val="ListParagraph"/>
        <w:numPr>
          <w:ilvl w:val="0"/>
          <w:numId w:val="8"/>
        </w:numPr>
        <w:rPr>
          <w:color w:val="000000" w:themeColor="text1"/>
        </w:rPr>
      </w:pPr>
      <w:r w:rsidRPr="0078431A">
        <w:rPr>
          <w:color w:val="000000" w:themeColor="text1"/>
        </w:rPr>
        <w:t>Part of associated subnet IP address range.</w:t>
      </w:r>
    </w:p>
    <w:p w14:paraId="6E5423D7" w14:textId="0663DDE8" w:rsidR="009E70B1" w:rsidRPr="0078431A" w:rsidRDefault="009E70B1" w:rsidP="009249CE">
      <w:pPr>
        <w:pStyle w:val="ListParagraph"/>
        <w:numPr>
          <w:ilvl w:val="0"/>
          <w:numId w:val="8"/>
        </w:numPr>
        <w:rPr>
          <w:color w:val="000000" w:themeColor="text1"/>
        </w:rPr>
      </w:pPr>
      <w:r w:rsidRPr="0078431A">
        <w:rPr>
          <w:color w:val="000000" w:themeColor="text1"/>
        </w:rPr>
        <w:t>Not reserved by amazon IP networking purpose.</w:t>
      </w:r>
    </w:p>
    <w:p w14:paraId="4044B85E" w14:textId="38722290" w:rsidR="009E70B1" w:rsidRPr="0078431A" w:rsidRDefault="009E70B1" w:rsidP="009249CE">
      <w:pPr>
        <w:pStyle w:val="ListParagraph"/>
        <w:numPr>
          <w:ilvl w:val="0"/>
          <w:numId w:val="8"/>
        </w:numPr>
        <w:rPr>
          <w:color w:val="000000" w:themeColor="text1"/>
        </w:rPr>
      </w:pPr>
      <w:r w:rsidRPr="0078431A">
        <w:rPr>
          <w:color w:val="000000" w:themeColor="text1"/>
        </w:rPr>
        <w:t>Not currently assigned to another interface.</w:t>
      </w:r>
    </w:p>
    <w:p w14:paraId="0DA4B8F2" w14:textId="1349E154" w:rsidR="009E70B1" w:rsidRPr="0078431A" w:rsidRDefault="00C81F85" w:rsidP="009249CE">
      <w:pPr>
        <w:pStyle w:val="ListParagraph"/>
        <w:numPr>
          <w:ilvl w:val="0"/>
          <w:numId w:val="9"/>
        </w:numPr>
        <w:rPr>
          <w:color w:val="000000" w:themeColor="text1"/>
        </w:rPr>
      </w:pPr>
      <w:r w:rsidRPr="0078431A">
        <w:rPr>
          <w:color w:val="000000" w:themeColor="text1"/>
        </w:rPr>
        <w:t>Queue name restriction.</w:t>
      </w:r>
    </w:p>
    <w:p w14:paraId="6A9EE8CC" w14:textId="77777777" w:rsidR="00C81F85" w:rsidRPr="0078431A" w:rsidRDefault="00C81F85" w:rsidP="009249CE">
      <w:pPr>
        <w:pStyle w:val="ListParagraph"/>
        <w:numPr>
          <w:ilvl w:val="0"/>
          <w:numId w:val="10"/>
        </w:numPr>
        <w:rPr>
          <w:color w:val="000000" w:themeColor="text1"/>
        </w:rPr>
      </w:pPr>
      <w:r w:rsidRPr="0078431A">
        <w:rPr>
          <w:color w:val="000000" w:themeColor="text1"/>
        </w:rPr>
        <w:t xml:space="preserve">80 char  </w:t>
      </w:r>
    </w:p>
    <w:p w14:paraId="1456111C" w14:textId="25D6875A" w:rsidR="00C81F85" w:rsidRPr="0078431A" w:rsidRDefault="00C81F85" w:rsidP="009249CE">
      <w:pPr>
        <w:pStyle w:val="ListParagraph"/>
        <w:numPr>
          <w:ilvl w:val="0"/>
          <w:numId w:val="10"/>
        </w:numPr>
        <w:rPr>
          <w:color w:val="000000" w:themeColor="text1"/>
        </w:rPr>
      </w:pPr>
      <w:r w:rsidRPr="0078431A">
        <w:rPr>
          <w:color w:val="000000" w:themeColor="text1"/>
        </w:rPr>
        <w:t xml:space="preserve">Alphanumeric plus </w:t>
      </w:r>
      <w:r w:rsidR="0068348B" w:rsidRPr="0078431A">
        <w:rPr>
          <w:color w:val="000000" w:themeColor="text1"/>
        </w:rPr>
        <w:t>hyphen (</w:t>
      </w:r>
      <w:r w:rsidRPr="0078431A">
        <w:rPr>
          <w:color w:val="000000" w:themeColor="text1"/>
        </w:rPr>
        <w:t xml:space="preserve">-) and underscore (_) allowed. </w:t>
      </w:r>
    </w:p>
    <w:p w14:paraId="1E76B2E0" w14:textId="657CE36B" w:rsidR="00C81F85" w:rsidRPr="0078431A" w:rsidRDefault="00C81F85" w:rsidP="009249CE">
      <w:pPr>
        <w:pStyle w:val="ListParagraph"/>
        <w:numPr>
          <w:ilvl w:val="0"/>
          <w:numId w:val="10"/>
        </w:numPr>
        <w:rPr>
          <w:color w:val="000000" w:themeColor="text1"/>
        </w:rPr>
      </w:pPr>
      <w:r w:rsidRPr="0078431A">
        <w:rPr>
          <w:color w:val="000000" w:themeColor="text1"/>
        </w:rPr>
        <w:t>Name must be unique.</w:t>
      </w:r>
    </w:p>
    <w:p w14:paraId="773036A0" w14:textId="387C570F" w:rsidR="00C81F85" w:rsidRPr="0078431A" w:rsidRDefault="00C81F85" w:rsidP="009249CE">
      <w:pPr>
        <w:pStyle w:val="ListParagraph"/>
        <w:numPr>
          <w:ilvl w:val="0"/>
          <w:numId w:val="8"/>
        </w:numPr>
        <w:rPr>
          <w:color w:val="000000" w:themeColor="text1"/>
        </w:rPr>
      </w:pPr>
      <w:r w:rsidRPr="0078431A">
        <w:rPr>
          <w:color w:val="000000" w:themeColor="text1"/>
        </w:rPr>
        <w:t>After delete the queue, you can reuse the queue name.</w:t>
      </w:r>
    </w:p>
    <w:p w14:paraId="1524A874" w14:textId="5A3E2709" w:rsidR="00C81F85" w:rsidRPr="0078431A" w:rsidRDefault="005F214D" w:rsidP="009249CE">
      <w:pPr>
        <w:pStyle w:val="ListParagraph"/>
        <w:numPr>
          <w:ilvl w:val="0"/>
          <w:numId w:val="9"/>
        </w:numPr>
        <w:rPr>
          <w:color w:val="000000" w:themeColor="text1"/>
        </w:rPr>
      </w:pPr>
      <w:r w:rsidRPr="0078431A">
        <w:rPr>
          <w:color w:val="000000" w:themeColor="text1"/>
        </w:rPr>
        <w:t>To send push notification to mobile devices using SNS and A~DM, you need to obtain 1) Registration ID</w:t>
      </w:r>
    </w:p>
    <w:p w14:paraId="1D6C605C" w14:textId="78BFE2F1" w:rsidR="005F214D" w:rsidRPr="0078431A" w:rsidRDefault="005F214D" w:rsidP="005F214D">
      <w:pPr>
        <w:pStyle w:val="ListParagraph"/>
        <w:ind w:left="720" w:firstLine="0"/>
        <w:rPr>
          <w:color w:val="000000" w:themeColor="text1"/>
        </w:rPr>
      </w:pPr>
      <w:r w:rsidRPr="0078431A">
        <w:rPr>
          <w:color w:val="000000" w:themeColor="text1"/>
        </w:rPr>
        <w:t>2) Client secret.</w:t>
      </w:r>
    </w:p>
    <w:p w14:paraId="747229AA" w14:textId="1752A61A" w:rsidR="005F214D" w:rsidRPr="0078431A" w:rsidRDefault="00DE138E" w:rsidP="009249CE">
      <w:pPr>
        <w:pStyle w:val="ListParagraph"/>
        <w:numPr>
          <w:ilvl w:val="0"/>
          <w:numId w:val="9"/>
        </w:numPr>
        <w:rPr>
          <w:color w:val="000000" w:themeColor="text1"/>
        </w:rPr>
      </w:pPr>
      <w:r w:rsidRPr="0078431A">
        <w:rPr>
          <w:color w:val="000000" w:themeColor="text1"/>
        </w:rPr>
        <w:t xml:space="preserve">To begin SNS mobile push </w:t>
      </w:r>
      <w:r w:rsidR="0012466A" w:rsidRPr="0078431A">
        <w:rPr>
          <w:color w:val="000000" w:themeColor="text1"/>
        </w:rPr>
        <w:t>notification,</w:t>
      </w:r>
      <w:r w:rsidRPr="0078431A">
        <w:rPr>
          <w:color w:val="000000" w:themeColor="text1"/>
        </w:rPr>
        <w:t xml:space="preserve"> you first need an app for the mobile endpoint that uses one of the supported push notification services</w:t>
      </w:r>
      <w:r w:rsidR="0012466A" w:rsidRPr="0078431A">
        <w:rPr>
          <w:color w:val="000000" w:themeColor="text1"/>
        </w:rPr>
        <w:t xml:space="preserve">: </w:t>
      </w:r>
      <w:r w:rsidR="00A3035C" w:rsidRPr="0078431A">
        <w:rPr>
          <w:color w:val="000000" w:themeColor="text1"/>
        </w:rPr>
        <w:t>APNS, GCM</w:t>
      </w:r>
      <w:r w:rsidR="0012466A" w:rsidRPr="0078431A">
        <w:rPr>
          <w:color w:val="000000" w:themeColor="text1"/>
        </w:rPr>
        <w:t xml:space="preserve"> or ADM. After you ‘have registered and configured the app to use one of these services. You configure SNS to send push notification to mobile endpoint.</w:t>
      </w:r>
    </w:p>
    <w:p w14:paraId="58BAE45F" w14:textId="6430B79B" w:rsidR="00A3035C" w:rsidRPr="0078431A" w:rsidRDefault="00D0013A" w:rsidP="009249CE">
      <w:pPr>
        <w:pStyle w:val="ListParagraph"/>
        <w:numPr>
          <w:ilvl w:val="0"/>
          <w:numId w:val="9"/>
        </w:numPr>
        <w:rPr>
          <w:color w:val="000000" w:themeColor="text1"/>
        </w:rPr>
      </w:pPr>
      <w:r w:rsidRPr="0078431A">
        <w:rPr>
          <w:color w:val="000000" w:themeColor="text1"/>
        </w:rPr>
        <w:t>The user can get notification using SNS if he has configured the notification while creating the auto scaling group.</w:t>
      </w:r>
    </w:p>
    <w:p w14:paraId="158E3BA1" w14:textId="6DCD6C06" w:rsidR="00D0013A" w:rsidRPr="0078431A" w:rsidRDefault="007D1939" w:rsidP="009249CE">
      <w:pPr>
        <w:pStyle w:val="ListParagraph"/>
        <w:numPr>
          <w:ilvl w:val="0"/>
          <w:numId w:val="9"/>
        </w:numPr>
        <w:rPr>
          <w:color w:val="000000" w:themeColor="text1"/>
        </w:rPr>
      </w:pPr>
      <w:r w:rsidRPr="0078431A">
        <w:rPr>
          <w:color w:val="000000" w:themeColor="text1"/>
        </w:rPr>
        <w:t xml:space="preserve">Before Auto scaling selects an instance to terminate, it first identifies the AZ that has more instances than the other AZ used by the group. If all the AZ have the same number </w:t>
      </w:r>
      <w:r w:rsidR="00B85607" w:rsidRPr="0078431A">
        <w:rPr>
          <w:color w:val="000000" w:themeColor="text1"/>
        </w:rPr>
        <w:t>of</w:t>
      </w:r>
      <w:r w:rsidRPr="0078431A">
        <w:rPr>
          <w:color w:val="000000" w:themeColor="text1"/>
        </w:rPr>
        <w:t xml:space="preserve"> instances, it identifies a random AZ.</w:t>
      </w:r>
    </w:p>
    <w:p w14:paraId="0D6825AC" w14:textId="5F711671" w:rsidR="007D1939" w:rsidRPr="0078431A" w:rsidRDefault="00C52999" w:rsidP="009249CE">
      <w:pPr>
        <w:pStyle w:val="ListParagraph"/>
        <w:numPr>
          <w:ilvl w:val="0"/>
          <w:numId w:val="9"/>
        </w:numPr>
        <w:rPr>
          <w:color w:val="000000" w:themeColor="text1"/>
        </w:rPr>
      </w:pPr>
      <w:r w:rsidRPr="0078431A">
        <w:rPr>
          <w:color w:val="000000" w:themeColor="text1"/>
        </w:rPr>
        <w:t>In DynamoDB, an index cannot be modified once it is created.</w:t>
      </w:r>
    </w:p>
    <w:p w14:paraId="1076D49B" w14:textId="2D17D0A8" w:rsidR="00C52999" w:rsidRPr="0078431A" w:rsidRDefault="00A469CB" w:rsidP="009249CE">
      <w:pPr>
        <w:pStyle w:val="ListParagraph"/>
        <w:numPr>
          <w:ilvl w:val="0"/>
          <w:numId w:val="9"/>
        </w:numPr>
        <w:rPr>
          <w:color w:val="000000" w:themeColor="text1"/>
        </w:rPr>
      </w:pPr>
      <w:r w:rsidRPr="0078431A">
        <w:rPr>
          <w:color w:val="000000" w:themeColor="text1"/>
        </w:rPr>
        <w:t>AWS Elastic Beanstalk provides an environment to easily develop and run application in the cloud. It is integrated with developer tools and provides a one-stop experiences for you to manage the lifecycle of your applications.</w:t>
      </w:r>
    </w:p>
    <w:p w14:paraId="78ACBF42" w14:textId="31D0F97B" w:rsidR="00DA3ACC" w:rsidRPr="0078431A" w:rsidRDefault="00A469CB" w:rsidP="009249CE">
      <w:pPr>
        <w:pStyle w:val="ListParagraph"/>
        <w:numPr>
          <w:ilvl w:val="0"/>
          <w:numId w:val="9"/>
        </w:numPr>
        <w:rPr>
          <w:color w:val="000000" w:themeColor="text1"/>
        </w:rPr>
      </w:pPr>
      <w:r w:rsidRPr="0078431A">
        <w:rPr>
          <w:color w:val="000000" w:themeColor="text1"/>
        </w:rPr>
        <w:t xml:space="preserve">The instances that reside in the </w:t>
      </w:r>
      <w:r w:rsidRPr="0078431A">
        <w:rPr>
          <w:b/>
          <w:color w:val="000000" w:themeColor="text1"/>
        </w:rPr>
        <w:t>private subnets</w:t>
      </w:r>
      <w:r w:rsidRPr="0078431A">
        <w:rPr>
          <w:color w:val="000000" w:themeColor="text1"/>
        </w:rPr>
        <w:t xml:space="preserve"> of your VPC are not reachable from the internet, meaning that is </w:t>
      </w:r>
      <w:r w:rsidRPr="0078431A">
        <w:rPr>
          <w:b/>
          <w:color w:val="000000" w:themeColor="text1"/>
        </w:rPr>
        <w:t>not possible to SSH into them</w:t>
      </w:r>
      <w:r w:rsidRPr="0078431A">
        <w:rPr>
          <w:color w:val="000000" w:themeColor="text1"/>
        </w:rPr>
        <w:t xml:space="preserve">. To interact with them you can use a </w:t>
      </w:r>
      <w:r w:rsidRPr="0078431A">
        <w:rPr>
          <w:b/>
          <w:color w:val="000000" w:themeColor="text1"/>
        </w:rPr>
        <w:t>bastion server, located in a public subnet</w:t>
      </w:r>
      <w:r w:rsidRPr="0078431A">
        <w:rPr>
          <w:color w:val="000000" w:themeColor="text1"/>
        </w:rPr>
        <w:t>, that will act as proxy of the</w:t>
      </w:r>
      <w:r w:rsidR="00CF0289" w:rsidRPr="0078431A">
        <w:rPr>
          <w:color w:val="000000" w:themeColor="text1"/>
        </w:rPr>
        <w:t xml:space="preserve">m. </w:t>
      </w:r>
      <w:r w:rsidR="00CF0289" w:rsidRPr="0078431A">
        <w:rPr>
          <w:b/>
          <w:color w:val="000000" w:themeColor="text1"/>
        </w:rPr>
        <w:t>You can also connect if you have direct connected or VPN.</w:t>
      </w:r>
    </w:p>
    <w:p w14:paraId="38FFA09A" w14:textId="715B97BF" w:rsidR="00CF0289" w:rsidRPr="0078431A" w:rsidRDefault="00E637DF" w:rsidP="009249CE">
      <w:pPr>
        <w:pStyle w:val="ListParagraph"/>
        <w:numPr>
          <w:ilvl w:val="0"/>
          <w:numId w:val="9"/>
        </w:numPr>
        <w:rPr>
          <w:color w:val="000000" w:themeColor="text1"/>
        </w:rPr>
      </w:pPr>
      <w:r w:rsidRPr="0078431A">
        <w:rPr>
          <w:color w:val="000000" w:themeColor="text1"/>
        </w:rPr>
        <w:t>AWS Cloud formation supports Amazon EC2 tagging.</w:t>
      </w:r>
    </w:p>
    <w:p w14:paraId="4471EF8F" w14:textId="03DA0ADA" w:rsidR="00E637DF" w:rsidRPr="0078431A" w:rsidRDefault="00C84450" w:rsidP="009249CE">
      <w:pPr>
        <w:pStyle w:val="ListParagraph"/>
        <w:numPr>
          <w:ilvl w:val="0"/>
          <w:numId w:val="9"/>
        </w:numPr>
        <w:rPr>
          <w:color w:val="000000" w:themeColor="text1"/>
        </w:rPr>
      </w:pPr>
      <w:r w:rsidRPr="0078431A">
        <w:rPr>
          <w:color w:val="000000" w:themeColor="text1"/>
        </w:rPr>
        <w:t>When creating an RDS instance, the user needs to specify whether it is Multi AZ or not. If the user does not provide the value for the zone. The maintenance window or automated backup window, RDS will automatically select the value.</w:t>
      </w:r>
    </w:p>
    <w:p w14:paraId="5EDEF1FC" w14:textId="78E86021" w:rsidR="00896BB5" w:rsidRPr="0078431A" w:rsidRDefault="00896BB5" w:rsidP="00896BB5">
      <w:pPr>
        <w:pStyle w:val="ListParagraph"/>
        <w:ind w:left="720" w:firstLine="0"/>
        <w:rPr>
          <w:color w:val="000000" w:themeColor="text1"/>
        </w:rPr>
      </w:pPr>
      <w:r w:rsidRPr="0078431A">
        <w:rPr>
          <w:color w:val="000000" w:themeColor="text1"/>
        </w:rPr>
        <w:t>If the user is launching RDS with Multi AZ the user cannot provision the Availability Zone. RDS is launched automatically instead.</w:t>
      </w:r>
    </w:p>
    <w:p w14:paraId="483AF15F" w14:textId="40ED8D13" w:rsidR="00C84450" w:rsidRPr="0078431A" w:rsidRDefault="00CF0214" w:rsidP="009249CE">
      <w:pPr>
        <w:pStyle w:val="ListParagraph"/>
        <w:numPr>
          <w:ilvl w:val="0"/>
          <w:numId w:val="9"/>
        </w:numPr>
        <w:rPr>
          <w:color w:val="000000" w:themeColor="text1"/>
        </w:rPr>
      </w:pPr>
      <w:r w:rsidRPr="0078431A">
        <w:rPr>
          <w:color w:val="000000" w:themeColor="text1"/>
        </w:rPr>
        <w:t>If the user does</w:t>
      </w:r>
      <w:r w:rsidR="00675D45" w:rsidRPr="0078431A">
        <w:rPr>
          <w:color w:val="000000" w:themeColor="text1"/>
        </w:rPr>
        <w:t xml:space="preserve"> not specify a preferred backup window while enabling an automated backup, Amazon RDS assign a default 30-minute backup window which is selected at random from an 8-hour block of time per region.</w:t>
      </w:r>
    </w:p>
    <w:p w14:paraId="7449ECA3" w14:textId="5AC52F8F" w:rsidR="00675D45" w:rsidRPr="0078431A" w:rsidRDefault="007E3F47" w:rsidP="009249CE">
      <w:pPr>
        <w:pStyle w:val="ListParagraph"/>
        <w:numPr>
          <w:ilvl w:val="0"/>
          <w:numId w:val="9"/>
        </w:numPr>
        <w:rPr>
          <w:color w:val="000000" w:themeColor="text1"/>
        </w:rPr>
      </w:pPr>
      <w:r w:rsidRPr="0078431A">
        <w:rPr>
          <w:color w:val="000000" w:themeColor="text1"/>
        </w:rPr>
        <w:t>If you need to host multiple websites (with different IPs) on a single EC2 instance, the following is the suggested method</w:t>
      </w:r>
      <w:r w:rsidR="00216E70" w:rsidRPr="0078431A">
        <w:rPr>
          <w:color w:val="000000" w:themeColor="text1"/>
        </w:rPr>
        <w:t xml:space="preserve"> from AWS.</w:t>
      </w:r>
    </w:p>
    <w:p w14:paraId="59BE70F7" w14:textId="7C523103" w:rsidR="00216E70" w:rsidRPr="0078431A" w:rsidRDefault="00216E70" w:rsidP="00216E70">
      <w:pPr>
        <w:pStyle w:val="ListParagraph"/>
        <w:ind w:left="720" w:firstLine="0"/>
        <w:rPr>
          <w:color w:val="000000" w:themeColor="text1"/>
        </w:rPr>
      </w:pPr>
      <w:r w:rsidRPr="0078431A">
        <w:rPr>
          <w:color w:val="000000" w:themeColor="text1"/>
        </w:rPr>
        <w:t>Launch a VPC instance with two network interfaces.</w:t>
      </w:r>
    </w:p>
    <w:p w14:paraId="36A71DF9" w14:textId="715CDF3A" w:rsidR="00216E70" w:rsidRPr="0078431A" w:rsidRDefault="00216E70" w:rsidP="00216E70">
      <w:pPr>
        <w:pStyle w:val="ListParagraph"/>
        <w:ind w:left="720" w:firstLine="0"/>
        <w:rPr>
          <w:color w:val="000000" w:themeColor="text1"/>
        </w:rPr>
      </w:pPr>
      <w:r w:rsidRPr="0078431A">
        <w:rPr>
          <w:color w:val="000000" w:themeColor="text1"/>
        </w:rPr>
        <w:t xml:space="preserve">Assign elastic IPs from VPC EIP pool to those interfaces (Because, when the user has attached more one network interface with an instance, AWS can not assign public IPS to them.). Assign separate security groups if separate security groups are needed This scenario also helps for operating network appliances. Such as firewalls or load </w:t>
      </w:r>
      <w:r w:rsidRPr="0078431A">
        <w:rPr>
          <w:color w:val="000000" w:themeColor="text1"/>
        </w:rPr>
        <w:lastRenderedPageBreak/>
        <w:t>balancers that have multiple private IP addresses for each network interface.</w:t>
      </w:r>
    </w:p>
    <w:p w14:paraId="3B25E200" w14:textId="77777777" w:rsidR="00216E70" w:rsidRPr="0078431A" w:rsidRDefault="00216E70" w:rsidP="00216E70">
      <w:pPr>
        <w:pStyle w:val="ListParagraph"/>
        <w:ind w:left="720" w:firstLine="0"/>
        <w:rPr>
          <w:color w:val="000000" w:themeColor="text1"/>
        </w:rPr>
      </w:pPr>
    </w:p>
    <w:p w14:paraId="36EF002F" w14:textId="7C4AFB9E" w:rsidR="00675D45" w:rsidRPr="0078431A" w:rsidRDefault="008950F2" w:rsidP="009249CE">
      <w:pPr>
        <w:pStyle w:val="ListParagraph"/>
        <w:numPr>
          <w:ilvl w:val="0"/>
          <w:numId w:val="9"/>
        </w:numPr>
        <w:rPr>
          <w:color w:val="000000" w:themeColor="text1"/>
        </w:rPr>
      </w:pPr>
      <w:r w:rsidRPr="0078431A">
        <w:rPr>
          <w:color w:val="000000" w:themeColor="text1"/>
        </w:rPr>
        <w:t>DynamoDB automatically replicates your data sy</w:t>
      </w:r>
      <w:r w:rsidR="001649D0" w:rsidRPr="0078431A">
        <w:rPr>
          <w:color w:val="000000" w:themeColor="text1"/>
        </w:rPr>
        <w:t>nchronously across multiple Availability zones within an AWS Region to ensure high-availabilities and data durability.</w:t>
      </w:r>
    </w:p>
    <w:p w14:paraId="63A3D0AF" w14:textId="396F1FB9" w:rsidR="001649D0" w:rsidRPr="0078431A" w:rsidRDefault="006919E5" w:rsidP="009249CE">
      <w:pPr>
        <w:pStyle w:val="ListParagraph"/>
        <w:numPr>
          <w:ilvl w:val="0"/>
          <w:numId w:val="9"/>
        </w:numPr>
        <w:rPr>
          <w:color w:val="000000" w:themeColor="text1"/>
        </w:rPr>
      </w:pPr>
      <w:r w:rsidRPr="0078431A">
        <w:rPr>
          <w:color w:val="000000" w:themeColor="text1"/>
        </w:rPr>
        <w:t xml:space="preserve">In Amazon SWF, the </w:t>
      </w:r>
      <w:r w:rsidRPr="0078431A">
        <w:rPr>
          <w:b/>
          <w:color w:val="000000" w:themeColor="text1"/>
        </w:rPr>
        <w:t>coordination logic</w:t>
      </w:r>
      <w:r w:rsidRPr="0078431A">
        <w:rPr>
          <w:color w:val="000000" w:themeColor="text1"/>
        </w:rPr>
        <w:t xml:space="preserve"> in a workflow is contained in a software program called a </w:t>
      </w:r>
      <w:r w:rsidRPr="0078431A">
        <w:rPr>
          <w:b/>
          <w:color w:val="000000" w:themeColor="text1"/>
        </w:rPr>
        <w:t>decider</w:t>
      </w:r>
      <w:r w:rsidRPr="0078431A">
        <w:rPr>
          <w:color w:val="000000" w:themeColor="text1"/>
        </w:rPr>
        <w:t xml:space="preserve">. </w:t>
      </w:r>
      <w:r w:rsidR="00666D43" w:rsidRPr="0078431A">
        <w:rPr>
          <w:color w:val="000000" w:themeColor="text1"/>
        </w:rPr>
        <w:t>The decider schedules activity task, provides input data to the activity workers, processes events that arrive while the workflow is in progress, and ultimately ends (or closes) the workflow when the objective has been completed.</w:t>
      </w:r>
    </w:p>
    <w:p w14:paraId="7720D179" w14:textId="33C8D743" w:rsidR="00666D43" w:rsidRPr="0078431A" w:rsidRDefault="00E24E7A" w:rsidP="009249CE">
      <w:pPr>
        <w:pStyle w:val="ListParagraph"/>
        <w:numPr>
          <w:ilvl w:val="0"/>
          <w:numId w:val="9"/>
        </w:numPr>
        <w:rPr>
          <w:i/>
          <w:color w:val="000000" w:themeColor="text1"/>
        </w:rPr>
      </w:pPr>
      <w:r w:rsidRPr="0078431A">
        <w:rPr>
          <w:color w:val="000000" w:themeColor="text1"/>
        </w:rPr>
        <w:t xml:space="preserve">When the user makes any changes to the RDS security group the rule </w:t>
      </w:r>
      <w:r w:rsidRPr="0078431A">
        <w:rPr>
          <w:i/>
          <w:color w:val="000000" w:themeColor="text1"/>
        </w:rPr>
        <w:t>status will be authorizing</w:t>
      </w:r>
      <w:r w:rsidRPr="0078431A">
        <w:rPr>
          <w:color w:val="000000" w:themeColor="text1"/>
        </w:rPr>
        <w:t xml:space="preserve"> for some time until the changes are applied to all intendances that the group connected with. </w:t>
      </w:r>
      <w:r w:rsidRPr="0078431A">
        <w:rPr>
          <w:i/>
          <w:color w:val="000000" w:themeColor="text1"/>
        </w:rPr>
        <w:t>Once the changes are propagated the rule status will change to authorized.</w:t>
      </w:r>
    </w:p>
    <w:p w14:paraId="3AF701F4" w14:textId="656993A9" w:rsidR="00E24E7A" w:rsidRPr="0078431A" w:rsidRDefault="00E16622" w:rsidP="009249CE">
      <w:pPr>
        <w:pStyle w:val="ListParagraph"/>
        <w:numPr>
          <w:ilvl w:val="0"/>
          <w:numId w:val="9"/>
        </w:numPr>
        <w:rPr>
          <w:i/>
          <w:color w:val="000000" w:themeColor="text1"/>
        </w:rPr>
      </w:pPr>
      <w:r w:rsidRPr="0078431A">
        <w:rPr>
          <w:color w:val="000000" w:themeColor="text1"/>
        </w:rPr>
        <w:t>When a user creates an EBS volume and attached it as a device, it is required to mount the device</w:t>
      </w:r>
      <w:r w:rsidR="00B64E96" w:rsidRPr="0078431A">
        <w:rPr>
          <w:color w:val="000000" w:themeColor="text1"/>
        </w:rPr>
        <w:t>. It the device/volume not mounted it will not be available in the listing.</w:t>
      </w:r>
    </w:p>
    <w:p w14:paraId="1E52B44E" w14:textId="0CAD6297" w:rsidR="00B64E96" w:rsidRPr="0078431A" w:rsidRDefault="00B64E96" w:rsidP="009249CE">
      <w:pPr>
        <w:pStyle w:val="ListParagraph"/>
        <w:numPr>
          <w:ilvl w:val="0"/>
          <w:numId w:val="9"/>
        </w:numPr>
        <w:rPr>
          <w:i/>
          <w:color w:val="000000" w:themeColor="text1"/>
        </w:rPr>
      </w:pPr>
      <w:r w:rsidRPr="0078431A">
        <w:rPr>
          <w:color w:val="000000" w:themeColor="text1"/>
        </w:rPr>
        <w:t>If the user wants to temporarily stop the access to S3 the best solution is to disable the keys.</w:t>
      </w:r>
    </w:p>
    <w:p w14:paraId="3A4F6818" w14:textId="411B8029" w:rsidR="00B64E96" w:rsidRPr="0078431A" w:rsidRDefault="00EA5A86" w:rsidP="009249CE">
      <w:pPr>
        <w:pStyle w:val="ListParagraph"/>
        <w:numPr>
          <w:ilvl w:val="0"/>
          <w:numId w:val="9"/>
        </w:numPr>
        <w:rPr>
          <w:i/>
          <w:color w:val="000000" w:themeColor="text1"/>
        </w:rPr>
      </w:pPr>
      <w:r w:rsidRPr="0078431A">
        <w:rPr>
          <w:color w:val="000000" w:themeColor="text1"/>
        </w:rPr>
        <w:t>If an EBS volumes stays in the detaching state, the user can force the detachment by clicking Force Detach. Forcing the detachment can lead to either data loss or a corrupted file system. The user should use this option only as a last resort to detach a volume from a failed instance or if he is detaching a volume with the intention of deleting it.</w:t>
      </w:r>
    </w:p>
    <w:p w14:paraId="3F7EC5B9" w14:textId="77777777" w:rsidR="000D59D0" w:rsidRPr="0078431A" w:rsidRDefault="006E4B83" w:rsidP="009249CE">
      <w:pPr>
        <w:pStyle w:val="ListParagraph"/>
        <w:numPr>
          <w:ilvl w:val="0"/>
          <w:numId w:val="9"/>
        </w:numPr>
        <w:rPr>
          <w:i/>
          <w:color w:val="000000" w:themeColor="text1"/>
        </w:rPr>
      </w:pPr>
      <w:r w:rsidRPr="0078431A">
        <w:rPr>
          <w:color w:val="000000" w:themeColor="text1"/>
        </w:rPr>
        <w:t xml:space="preserve">To configure the Auto scaling </w:t>
      </w:r>
      <w:r w:rsidR="000D59D0" w:rsidRPr="0078431A">
        <w:rPr>
          <w:color w:val="000000" w:themeColor="text1"/>
        </w:rPr>
        <w:t>termination policy, the user can either specify any one of the policies as a standalone policy or list multiple policies in an ordered list. The policies are executed in the order that they are listed.</w:t>
      </w:r>
    </w:p>
    <w:p w14:paraId="57107A3D" w14:textId="246C8C65" w:rsidR="00DD57A7" w:rsidRPr="0078431A" w:rsidRDefault="006A4EEC" w:rsidP="009249CE">
      <w:pPr>
        <w:pStyle w:val="ListParagraph"/>
        <w:numPr>
          <w:ilvl w:val="0"/>
          <w:numId w:val="9"/>
        </w:numPr>
        <w:rPr>
          <w:i/>
          <w:color w:val="000000" w:themeColor="text1"/>
        </w:rPr>
      </w:pPr>
      <w:r w:rsidRPr="0078431A">
        <w:rPr>
          <w:color w:val="000000" w:themeColor="text1"/>
        </w:rPr>
        <w:t xml:space="preserve">The user can configure the Autoscaling group to automatically scale up and then scale down based on the specified condition. To configure this, the user must </w:t>
      </w:r>
      <w:r w:rsidRPr="0078431A">
        <w:rPr>
          <w:b/>
          <w:color w:val="000000" w:themeColor="text1"/>
        </w:rPr>
        <w:t>setup policies</w:t>
      </w:r>
      <w:r w:rsidRPr="0078431A">
        <w:rPr>
          <w:color w:val="000000" w:themeColor="text1"/>
        </w:rPr>
        <w:t xml:space="preserve"> which will </w:t>
      </w:r>
      <w:r w:rsidRPr="0078431A">
        <w:rPr>
          <w:b/>
          <w:color w:val="000000" w:themeColor="text1"/>
        </w:rPr>
        <w:t>get triggered by the CloudWatch alarms</w:t>
      </w:r>
      <w:r w:rsidRPr="0078431A">
        <w:rPr>
          <w:color w:val="000000" w:themeColor="text1"/>
        </w:rPr>
        <w:t>.</w:t>
      </w:r>
      <w:r w:rsidR="000D59D0" w:rsidRPr="0078431A">
        <w:rPr>
          <w:color w:val="000000" w:themeColor="text1"/>
        </w:rPr>
        <w:t xml:space="preserve"> </w:t>
      </w:r>
    </w:p>
    <w:p w14:paraId="7352D72E" w14:textId="7B9F3E26" w:rsidR="002E0E70" w:rsidRPr="0078431A" w:rsidRDefault="00B77430" w:rsidP="009249CE">
      <w:pPr>
        <w:pStyle w:val="ListParagraph"/>
        <w:numPr>
          <w:ilvl w:val="0"/>
          <w:numId w:val="9"/>
        </w:numPr>
        <w:rPr>
          <w:i/>
          <w:color w:val="000000" w:themeColor="text1"/>
        </w:rPr>
      </w:pPr>
      <w:r w:rsidRPr="0078431A">
        <w:rPr>
          <w:color w:val="000000" w:themeColor="text1"/>
        </w:rPr>
        <w:t xml:space="preserve">In DynamoDB, </w:t>
      </w:r>
      <w:r w:rsidR="00D22C7C" w:rsidRPr="0078431A">
        <w:rPr>
          <w:color w:val="000000" w:themeColor="text1"/>
        </w:rPr>
        <w:t>you</w:t>
      </w:r>
      <w:r w:rsidRPr="0078431A">
        <w:rPr>
          <w:color w:val="000000" w:themeColor="text1"/>
        </w:rPr>
        <w:t xml:space="preserve"> can increase the throughput you have provisioned for your table</w:t>
      </w:r>
      <w:r w:rsidR="00D22C7C" w:rsidRPr="0078431A">
        <w:rPr>
          <w:color w:val="000000" w:themeColor="text1"/>
        </w:rPr>
        <w:t xml:space="preserve"> using updateTable API or in the AWS Management console. If you wish to exceed throughput rates of 10</w:t>
      </w:r>
      <w:r w:rsidR="00A508DF" w:rsidRPr="0078431A">
        <w:rPr>
          <w:color w:val="000000" w:themeColor="text1"/>
        </w:rPr>
        <w:t>,</w:t>
      </w:r>
      <w:r w:rsidR="00D22C7C" w:rsidRPr="0078431A">
        <w:rPr>
          <w:color w:val="000000" w:themeColor="text1"/>
        </w:rPr>
        <w:t>000</w:t>
      </w:r>
      <w:r w:rsidR="007E047B" w:rsidRPr="0078431A">
        <w:rPr>
          <w:color w:val="000000" w:themeColor="text1"/>
        </w:rPr>
        <w:t xml:space="preserve"> </w:t>
      </w:r>
      <w:r w:rsidR="00D22C7C" w:rsidRPr="0078431A">
        <w:rPr>
          <w:color w:val="000000" w:themeColor="text1"/>
        </w:rPr>
        <w:t>writes/sec or 10</w:t>
      </w:r>
      <w:r w:rsidR="00954F2E" w:rsidRPr="0078431A">
        <w:rPr>
          <w:color w:val="000000" w:themeColor="text1"/>
        </w:rPr>
        <w:t>,</w:t>
      </w:r>
      <w:r w:rsidR="00D22C7C" w:rsidRPr="0078431A">
        <w:rPr>
          <w:color w:val="000000" w:themeColor="text1"/>
        </w:rPr>
        <w:t>000 read/sec, you must first contact AWS.</w:t>
      </w:r>
    </w:p>
    <w:p w14:paraId="5F5D220A" w14:textId="5946EAA5" w:rsidR="00D22C7C" w:rsidRPr="0078431A" w:rsidRDefault="00E45F60" w:rsidP="009249CE">
      <w:pPr>
        <w:pStyle w:val="ListParagraph"/>
        <w:numPr>
          <w:ilvl w:val="0"/>
          <w:numId w:val="9"/>
        </w:numPr>
        <w:rPr>
          <w:i/>
          <w:color w:val="000000" w:themeColor="text1"/>
        </w:rPr>
      </w:pPr>
      <w:r w:rsidRPr="0078431A">
        <w:rPr>
          <w:color w:val="000000" w:themeColor="text1"/>
        </w:rPr>
        <w:t>IN AWS Elastic Beanst</w:t>
      </w:r>
      <w:r w:rsidR="00E063EB" w:rsidRPr="0078431A">
        <w:rPr>
          <w:color w:val="000000" w:themeColor="text1"/>
        </w:rPr>
        <w:t xml:space="preserve">alk, </w:t>
      </w:r>
      <w:r w:rsidR="0073069C" w:rsidRPr="0078431A">
        <w:rPr>
          <w:color w:val="000000" w:themeColor="text1"/>
        </w:rPr>
        <w:t>you</w:t>
      </w:r>
      <w:r w:rsidR="00E063EB" w:rsidRPr="0078431A">
        <w:rPr>
          <w:color w:val="000000" w:themeColor="text1"/>
        </w:rPr>
        <w:t xml:space="preserve"> can update your deployed application, even while it is part of a running environment, </w:t>
      </w:r>
      <w:r w:rsidR="00A8660E" w:rsidRPr="0078431A">
        <w:rPr>
          <w:color w:val="000000" w:themeColor="text1"/>
        </w:rPr>
        <w:t>for</w:t>
      </w:r>
      <w:r w:rsidR="00E063EB" w:rsidRPr="0078431A">
        <w:rPr>
          <w:color w:val="000000" w:themeColor="text1"/>
        </w:rPr>
        <w:t xml:space="preserve"> a java application, you can also use the AWS Toolkit for Eclipse to update your deployed application.</w:t>
      </w:r>
    </w:p>
    <w:p w14:paraId="0BE626A5" w14:textId="6C3F0501" w:rsidR="00E063EB" w:rsidRPr="0078431A" w:rsidRDefault="00954F2E" w:rsidP="009249CE">
      <w:pPr>
        <w:pStyle w:val="ListParagraph"/>
        <w:numPr>
          <w:ilvl w:val="0"/>
          <w:numId w:val="9"/>
        </w:numPr>
        <w:rPr>
          <w:i/>
          <w:color w:val="000000" w:themeColor="text1"/>
        </w:rPr>
      </w:pPr>
      <w:r w:rsidRPr="0078431A">
        <w:rPr>
          <w:color w:val="000000" w:themeColor="text1"/>
        </w:rPr>
        <w:t xml:space="preserve">Amazon SQS is a distributed queuing system that is optimized for horizontal </w:t>
      </w:r>
      <w:r w:rsidR="0051577A" w:rsidRPr="0078431A">
        <w:rPr>
          <w:color w:val="000000" w:themeColor="text1"/>
        </w:rPr>
        <w:t>scalability, not for single threaded sending or receiving speeds.</w:t>
      </w:r>
    </w:p>
    <w:p w14:paraId="48AFE475" w14:textId="163C1846" w:rsidR="0051577A" w:rsidRPr="0078431A" w:rsidRDefault="00C90C90" w:rsidP="009249CE">
      <w:pPr>
        <w:pStyle w:val="ListParagraph"/>
        <w:numPr>
          <w:ilvl w:val="0"/>
          <w:numId w:val="9"/>
        </w:numPr>
        <w:rPr>
          <w:i/>
          <w:color w:val="000000" w:themeColor="text1"/>
        </w:rPr>
      </w:pPr>
      <w:r w:rsidRPr="0078431A">
        <w:rPr>
          <w:color w:val="000000" w:themeColor="text1"/>
        </w:rPr>
        <w:t>The IAM policy is never region specific. If the user wants to configure the region-specific setting, he needs to provide conditions as part of the policy.</w:t>
      </w:r>
    </w:p>
    <w:p w14:paraId="4C45C3E7" w14:textId="352FBFB3" w:rsidR="00C90C90" w:rsidRPr="0078431A" w:rsidRDefault="00896BB5" w:rsidP="009249CE">
      <w:pPr>
        <w:pStyle w:val="ListParagraph"/>
        <w:numPr>
          <w:ilvl w:val="0"/>
          <w:numId w:val="9"/>
        </w:numPr>
        <w:rPr>
          <w:i/>
          <w:color w:val="000000" w:themeColor="text1"/>
        </w:rPr>
      </w:pPr>
      <w:r w:rsidRPr="0078431A">
        <w:rPr>
          <w:color w:val="000000" w:themeColor="text1"/>
        </w:rPr>
        <w:t>DynamoDB has seamless scalability with no table size limits and unlimited storage, so you shouldn’t be worried about managing storage on the host or to provisioning more drive, as your data requirement changes.</w:t>
      </w:r>
    </w:p>
    <w:p w14:paraId="0E0D7708" w14:textId="7FD1ED14" w:rsidR="00896BB5" w:rsidRPr="0078431A" w:rsidRDefault="007B2B41" w:rsidP="007B2B41">
      <w:pPr>
        <w:pStyle w:val="ListParagraph"/>
        <w:ind w:left="720" w:firstLine="0"/>
        <w:jc w:val="center"/>
        <w:rPr>
          <w:b/>
          <w:color w:val="000000" w:themeColor="text1"/>
          <w:sz w:val="32"/>
          <w:szCs w:val="32"/>
          <w:u w:val="single"/>
        </w:rPr>
      </w:pPr>
      <w:r w:rsidRPr="0078431A">
        <w:rPr>
          <w:b/>
          <w:color w:val="000000" w:themeColor="text1"/>
          <w:sz w:val="32"/>
          <w:szCs w:val="32"/>
          <w:u w:val="single"/>
        </w:rPr>
        <w:t>Elastic Beanstalk</w:t>
      </w:r>
    </w:p>
    <w:p w14:paraId="573C0CED" w14:textId="000FDE6E" w:rsidR="00EA5A86" w:rsidRPr="0078431A" w:rsidRDefault="00C74757" w:rsidP="00DD57A7">
      <w:pPr>
        <w:rPr>
          <w:color w:val="000000" w:themeColor="text1"/>
        </w:rPr>
      </w:pPr>
      <w:r w:rsidRPr="0078431A">
        <w:rPr>
          <w:color w:val="000000" w:themeColor="text1"/>
        </w:rPr>
        <w:t>Elastic beanstalk is a service for deploying and scaling web application developed in many popular language Java, .Net, PHP, NodeJS, python, Go and ~Docker onto widely used application server platform like Apache Tomcat, NgInx, Passenger and IIS.</w:t>
      </w:r>
    </w:p>
    <w:p w14:paraId="7BD4D0CA" w14:textId="79A73A08" w:rsidR="00C74757" w:rsidRPr="0078431A" w:rsidRDefault="00E44E09" w:rsidP="00DD57A7">
      <w:pPr>
        <w:rPr>
          <w:color w:val="000000" w:themeColor="text1"/>
        </w:rPr>
      </w:pPr>
      <w:r w:rsidRPr="0078431A">
        <w:rPr>
          <w:color w:val="000000" w:themeColor="text1"/>
        </w:rPr>
        <w:t>~ Developer can focus on writing code and don’t need to worry about any of the underlying infrastructure needed to run the application.</w:t>
      </w:r>
    </w:p>
    <w:p w14:paraId="1F6A2CC2" w14:textId="5E1BDC58" w:rsidR="00E44E09" w:rsidRPr="0078431A" w:rsidRDefault="00E44E09" w:rsidP="00DD57A7">
      <w:pPr>
        <w:rPr>
          <w:color w:val="000000" w:themeColor="text1"/>
        </w:rPr>
      </w:pPr>
      <w:r w:rsidRPr="0078431A">
        <w:rPr>
          <w:color w:val="000000" w:themeColor="text1"/>
        </w:rPr>
        <w:t>~ You upload the code and Elastic Beanstalk will handle deployment, capacity provisioning, load balancing, auto scaling and application health.</w:t>
      </w:r>
    </w:p>
    <w:p w14:paraId="5C934F7D" w14:textId="2D1F4261" w:rsidR="00E44E09" w:rsidRPr="0078431A" w:rsidRDefault="00E44E09" w:rsidP="00DD57A7">
      <w:pPr>
        <w:rPr>
          <w:color w:val="000000" w:themeColor="text1"/>
        </w:rPr>
      </w:pPr>
      <w:r w:rsidRPr="0078431A">
        <w:rPr>
          <w:color w:val="000000" w:themeColor="text1"/>
        </w:rPr>
        <w:t>~ You retain full control of the underlying AWS recourses powering your application and you pay only for the AWS resources required to store and run your applications (e.g. EC2 instances and S3 buckets.)</w:t>
      </w:r>
    </w:p>
    <w:p w14:paraId="30D92FED" w14:textId="57FA4374" w:rsidR="00E44E09" w:rsidRPr="0078431A" w:rsidRDefault="00015E0C" w:rsidP="00DD57A7">
      <w:pPr>
        <w:rPr>
          <w:color w:val="000000" w:themeColor="text1"/>
        </w:rPr>
      </w:pPr>
      <w:r w:rsidRPr="0078431A">
        <w:rPr>
          <w:color w:val="000000" w:themeColor="text1"/>
        </w:rPr>
        <w:lastRenderedPageBreak/>
        <w:t>~ Monitor and manage application health via a dashboard.</w:t>
      </w:r>
    </w:p>
    <w:p w14:paraId="2C9F154D" w14:textId="1C8CDCEB" w:rsidR="00015E0C" w:rsidRPr="0078431A" w:rsidRDefault="00015E0C" w:rsidP="00DD57A7">
      <w:pPr>
        <w:rPr>
          <w:color w:val="000000" w:themeColor="text1"/>
        </w:rPr>
      </w:pPr>
      <w:r w:rsidRPr="0078431A">
        <w:rPr>
          <w:color w:val="000000" w:themeColor="text1"/>
        </w:rPr>
        <w:t>~ Integrated with CloudWatch and X-ray for performance data metrices.</w:t>
      </w:r>
    </w:p>
    <w:p w14:paraId="3FC01B7A" w14:textId="3DE3009C" w:rsidR="003845B9" w:rsidRPr="0078431A" w:rsidRDefault="003845B9" w:rsidP="003845B9">
      <w:pPr>
        <w:pBdr>
          <w:bottom w:val="single" w:sz="6" w:space="1" w:color="auto"/>
        </w:pBdr>
        <w:rPr>
          <w:color w:val="000000" w:themeColor="text1"/>
        </w:rPr>
      </w:pPr>
      <w:r w:rsidRPr="0078431A">
        <w:rPr>
          <w:color w:val="000000" w:themeColor="text1"/>
        </w:rPr>
        <w:t xml:space="preserve">~ AWS Elastic Beanstalk is designed to support multiple running environment, </w:t>
      </w:r>
      <w:r w:rsidR="00987335" w:rsidRPr="0078431A">
        <w:rPr>
          <w:color w:val="000000" w:themeColor="text1"/>
        </w:rPr>
        <w:t>as</w:t>
      </w:r>
      <w:r w:rsidRPr="0078431A">
        <w:rPr>
          <w:color w:val="000000" w:themeColor="text1"/>
        </w:rPr>
        <w:t xml:space="preserve"> an example you could have one for integrated testing, one for pre-production, and one for production, with each environment independently configured and running on its own separate AWS resources.</w:t>
      </w:r>
    </w:p>
    <w:p w14:paraId="489B259B" w14:textId="3AA636DD" w:rsidR="003A4EB5" w:rsidRPr="0078431A" w:rsidRDefault="003A4EB5" w:rsidP="003845B9">
      <w:pPr>
        <w:pBdr>
          <w:bottom w:val="single" w:sz="6" w:space="1" w:color="auto"/>
        </w:pBdr>
        <w:rPr>
          <w:color w:val="000000" w:themeColor="text1"/>
        </w:rPr>
      </w:pPr>
      <w:r w:rsidRPr="0078431A">
        <w:rPr>
          <w:color w:val="000000" w:themeColor="text1"/>
        </w:rPr>
        <w:t xml:space="preserve">~ </w:t>
      </w:r>
      <w:r w:rsidR="0074339C" w:rsidRPr="0078431A">
        <w:rPr>
          <w:color w:val="000000" w:themeColor="text1"/>
        </w:rPr>
        <w:t xml:space="preserve">You can customize </w:t>
      </w:r>
      <w:r w:rsidR="00FB7FD0" w:rsidRPr="0078431A">
        <w:rPr>
          <w:color w:val="000000" w:themeColor="text1"/>
        </w:rPr>
        <w:t xml:space="preserve">Elastic Beanstalk environment using Elastic Beanstalk configuration files. (e.g. you can define packages to install, create Linux user and group, run shell commands, </w:t>
      </w:r>
      <w:r w:rsidR="001573D6" w:rsidRPr="0078431A">
        <w:rPr>
          <w:color w:val="000000" w:themeColor="text1"/>
        </w:rPr>
        <w:t>specify</w:t>
      </w:r>
      <w:r w:rsidR="00FB7FD0" w:rsidRPr="0078431A">
        <w:rPr>
          <w:color w:val="000000" w:themeColor="text1"/>
        </w:rPr>
        <w:t xml:space="preserve"> services to enable or configure your load balancer etc.)</w:t>
      </w:r>
    </w:p>
    <w:p w14:paraId="56D8B035" w14:textId="0DEEA9AE" w:rsidR="00FB7FD0" w:rsidRPr="0078431A" w:rsidRDefault="00FB7FD0" w:rsidP="003845B9">
      <w:pPr>
        <w:pBdr>
          <w:bottom w:val="single" w:sz="6" w:space="1" w:color="auto"/>
        </w:pBdr>
        <w:rPr>
          <w:b/>
          <w:color w:val="000000" w:themeColor="text1"/>
        </w:rPr>
      </w:pPr>
      <w:r w:rsidRPr="0078431A">
        <w:rPr>
          <w:color w:val="000000" w:themeColor="text1"/>
        </w:rPr>
        <w:t xml:space="preserve">~ These are files written in YAML or JSON format. They can have a filename of your choice but must have a .config extension and saved inside a folder </w:t>
      </w:r>
      <w:r w:rsidR="00FB443F" w:rsidRPr="0078431A">
        <w:rPr>
          <w:color w:val="000000" w:themeColor="text1"/>
        </w:rPr>
        <w:t>called. ebextensions</w:t>
      </w:r>
      <w:r w:rsidRPr="0078431A">
        <w:rPr>
          <w:b/>
          <w:color w:val="000000" w:themeColor="text1"/>
        </w:rPr>
        <w:t>.</w:t>
      </w:r>
    </w:p>
    <w:p w14:paraId="31310A7B" w14:textId="253190FE" w:rsidR="00FB443F" w:rsidRPr="0078431A" w:rsidRDefault="00FB443F" w:rsidP="003845B9">
      <w:pPr>
        <w:pBdr>
          <w:bottom w:val="single" w:sz="6" w:space="1" w:color="auto"/>
        </w:pBdr>
        <w:rPr>
          <w:color w:val="000000" w:themeColor="text1"/>
        </w:rPr>
      </w:pPr>
      <w:r w:rsidRPr="0078431A">
        <w:rPr>
          <w:color w:val="000000" w:themeColor="text1"/>
        </w:rPr>
        <w:t>~ The. ebextensions folder must be included into the top-level directory of your application source code bundle.</w:t>
      </w:r>
    </w:p>
    <w:p w14:paraId="2877A93D" w14:textId="363A2C02" w:rsidR="00FB443F" w:rsidRPr="0078431A" w:rsidRDefault="00FB443F" w:rsidP="003845B9">
      <w:pPr>
        <w:rPr>
          <w:color w:val="000000" w:themeColor="text1"/>
        </w:rPr>
      </w:pPr>
      <w:r w:rsidRPr="0078431A">
        <w:rPr>
          <w:color w:val="000000" w:themeColor="text1"/>
        </w:rPr>
        <w:t>~ This means that the configurations files can be placed under source control along with the rest of your application code.</w:t>
      </w:r>
    </w:p>
    <w:p w14:paraId="1F0FBA81" w14:textId="075CD82D" w:rsidR="00987335" w:rsidRPr="0078431A" w:rsidRDefault="00987335" w:rsidP="009249CE">
      <w:pPr>
        <w:pStyle w:val="ListParagraph"/>
        <w:numPr>
          <w:ilvl w:val="0"/>
          <w:numId w:val="11"/>
        </w:numPr>
        <w:pBdr>
          <w:top w:val="single" w:sz="6" w:space="1" w:color="auto"/>
          <w:bottom w:val="single" w:sz="6" w:space="1" w:color="auto"/>
        </w:pBdr>
        <w:rPr>
          <w:color w:val="000000" w:themeColor="text1"/>
        </w:rPr>
      </w:pPr>
      <w:r w:rsidRPr="0078431A">
        <w:rPr>
          <w:color w:val="000000" w:themeColor="text1"/>
        </w:rPr>
        <w:t xml:space="preserve">If an Amazon EBS volume is root device of an </w:t>
      </w:r>
      <w:r w:rsidR="00FB7FD0" w:rsidRPr="0078431A">
        <w:rPr>
          <w:color w:val="000000" w:themeColor="text1"/>
        </w:rPr>
        <w:t>instance,</w:t>
      </w:r>
      <w:r w:rsidRPr="0078431A">
        <w:rPr>
          <w:color w:val="000000" w:themeColor="text1"/>
        </w:rPr>
        <w:t xml:space="preserve"> it cannot be detached unless the instance is in the stopped state.</w:t>
      </w:r>
    </w:p>
    <w:p w14:paraId="4CB270A5" w14:textId="77777777" w:rsidR="00666EBB" w:rsidRPr="0078431A" w:rsidRDefault="00666EBB" w:rsidP="00666EBB">
      <w:pPr>
        <w:pStyle w:val="ListParagraph"/>
        <w:ind w:left="720" w:firstLine="0"/>
        <w:rPr>
          <w:color w:val="000000" w:themeColor="text1"/>
        </w:rPr>
      </w:pPr>
    </w:p>
    <w:p w14:paraId="6BF38EB6" w14:textId="73243617" w:rsidR="00DB1B02" w:rsidRPr="0078431A" w:rsidRDefault="00DB1B02" w:rsidP="00DB1B02">
      <w:pPr>
        <w:jc w:val="center"/>
        <w:rPr>
          <w:b/>
          <w:color w:val="000000" w:themeColor="text1"/>
          <w:sz w:val="32"/>
          <w:szCs w:val="32"/>
          <w:u w:val="single"/>
        </w:rPr>
      </w:pPr>
      <w:r w:rsidRPr="0078431A">
        <w:rPr>
          <w:b/>
          <w:color w:val="000000" w:themeColor="text1"/>
          <w:sz w:val="32"/>
          <w:szCs w:val="32"/>
          <w:u w:val="single"/>
        </w:rPr>
        <w:t>Lambda</w:t>
      </w:r>
    </w:p>
    <w:p w14:paraId="4F3C0A90" w14:textId="77777777" w:rsidR="00DB1B02" w:rsidRPr="0078431A" w:rsidRDefault="00DB1B02" w:rsidP="00DB1B02">
      <w:pPr>
        <w:rPr>
          <w:b/>
          <w:color w:val="000000" w:themeColor="text1"/>
          <w:sz w:val="24"/>
          <w:szCs w:val="24"/>
          <w:u w:val="single"/>
        </w:rPr>
      </w:pPr>
    </w:p>
    <w:p w14:paraId="5280098E" w14:textId="38052E34" w:rsidR="004E32EC" w:rsidRPr="0078431A" w:rsidRDefault="00CE54D8" w:rsidP="004E32EC">
      <w:pPr>
        <w:rPr>
          <w:color w:val="000000" w:themeColor="text1"/>
        </w:rPr>
      </w:pPr>
      <w:r w:rsidRPr="0078431A">
        <w:rPr>
          <w:color w:val="000000" w:themeColor="text1"/>
        </w:rPr>
        <w:t xml:space="preserve">AWS Lambda is </w:t>
      </w:r>
      <w:r w:rsidR="004E32EC" w:rsidRPr="0078431A">
        <w:rPr>
          <w:color w:val="000000" w:themeColor="text1"/>
        </w:rPr>
        <w:t>a compute</w:t>
      </w:r>
      <w:r w:rsidRPr="0078431A">
        <w:rPr>
          <w:color w:val="000000" w:themeColor="text1"/>
        </w:rPr>
        <w:t xml:space="preserve"> service where you can upload your code and create a Lambda function. AWS Lambda takes </w:t>
      </w:r>
      <w:r w:rsidR="004E32EC" w:rsidRPr="0078431A">
        <w:rPr>
          <w:color w:val="000000" w:themeColor="text1"/>
        </w:rPr>
        <w:t>care</w:t>
      </w:r>
      <w:r w:rsidRPr="0078431A">
        <w:rPr>
          <w:color w:val="000000" w:themeColor="text1"/>
        </w:rPr>
        <w:t xml:space="preserve"> of provisioning and managing the servers that you use</w:t>
      </w:r>
      <w:r w:rsidR="004E32EC" w:rsidRPr="0078431A">
        <w:rPr>
          <w:color w:val="000000" w:themeColor="text1"/>
        </w:rPr>
        <w:t xml:space="preserve"> to run the code. You don’t have to worry about operating systems, patching, scaling etc. you can use Lambda in the following ways.</w:t>
      </w:r>
    </w:p>
    <w:p w14:paraId="39CA59D5" w14:textId="71FA29E6" w:rsidR="001173C9" w:rsidRPr="0078431A" w:rsidRDefault="001173C9" w:rsidP="004E32EC">
      <w:pPr>
        <w:rPr>
          <w:color w:val="000000" w:themeColor="text1"/>
        </w:rPr>
      </w:pPr>
      <w:r w:rsidRPr="0078431A">
        <w:rPr>
          <w:color w:val="000000" w:themeColor="text1"/>
        </w:rPr>
        <w:t>~ Scale out (not up) automatically.</w:t>
      </w:r>
    </w:p>
    <w:p w14:paraId="252646F4" w14:textId="51A6AEC2" w:rsidR="001173C9" w:rsidRPr="0078431A" w:rsidRDefault="001173C9" w:rsidP="004E32EC">
      <w:pPr>
        <w:rPr>
          <w:color w:val="000000" w:themeColor="text1"/>
        </w:rPr>
      </w:pPr>
      <w:r w:rsidRPr="0078431A">
        <w:rPr>
          <w:color w:val="000000" w:themeColor="text1"/>
        </w:rPr>
        <w:t>~ Lambda function are independent, 1 event = 1 function</w:t>
      </w:r>
    </w:p>
    <w:p w14:paraId="3973F8F4" w14:textId="028B276A" w:rsidR="001173C9" w:rsidRPr="0078431A" w:rsidRDefault="001173C9" w:rsidP="004E32EC">
      <w:pPr>
        <w:rPr>
          <w:color w:val="000000" w:themeColor="text1"/>
        </w:rPr>
      </w:pPr>
      <w:r w:rsidRPr="0078431A">
        <w:rPr>
          <w:color w:val="000000" w:themeColor="text1"/>
        </w:rPr>
        <w:t>~ Lambda function can trigger other lambda functions, 1 event can = x function if functions trigger other function.</w:t>
      </w:r>
    </w:p>
    <w:p w14:paraId="2F73C64E" w14:textId="2BCE66CF" w:rsidR="001173C9" w:rsidRPr="0078431A" w:rsidRDefault="001173C9" w:rsidP="004E32EC">
      <w:pPr>
        <w:rPr>
          <w:color w:val="000000" w:themeColor="text1"/>
        </w:rPr>
      </w:pPr>
      <w:r w:rsidRPr="0078431A">
        <w:rPr>
          <w:color w:val="000000" w:themeColor="text1"/>
        </w:rPr>
        <w:t>~ Architecture can get extremally complicated, AS X-ray allows you to debug what is happening.</w:t>
      </w:r>
    </w:p>
    <w:p w14:paraId="17CC16AA" w14:textId="6030E8B0" w:rsidR="001173C9" w:rsidRPr="0078431A" w:rsidRDefault="001173C9" w:rsidP="004E32EC">
      <w:pPr>
        <w:rPr>
          <w:color w:val="000000" w:themeColor="text1"/>
        </w:rPr>
      </w:pPr>
      <w:r w:rsidRPr="0078431A">
        <w:rPr>
          <w:color w:val="000000" w:themeColor="text1"/>
        </w:rPr>
        <w:t>~ Lambda can do things globally, you can use it to back up S3 buckets to other S3 buckets etc.</w:t>
      </w:r>
    </w:p>
    <w:p w14:paraId="0CC53FB8" w14:textId="6690194F" w:rsidR="004E32EC" w:rsidRPr="0078431A" w:rsidRDefault="004E32EC" w:rsidP="004E32EC">
      <w:pPr>
        <w:rPr>
          <w:color w:val="000000" w:themeColor="text1"/>
        </w:rPr>
      </w:pPr>
      <w:r w:rsidRPr="0078431A">
        <w:rPr>
          <w:color w:val="000000" w:themeColor="text1"/>
        </w:rPr>
        <w:t>~ As an event-driven compute service where AWS Lambda runs your code in response of events. These events could be changes to data in an AWS S3 bucket or an AWS DynamoDB table.</w:t>
      </w:r>
    </w:p>
    <w:p w14:paraId="4127CA7C" w14:textId="41445175" w:rsidR="004E32EC" w:rsidRPr="0078431A" w:rsidRDefault="00CC5A5E" w:rsidP="004E32EC">
      <w:pPr>
        <w:rPr>
          <w:b/>
          <w:color w:val="000000" w:themeColor="text1"/>
          <w:u w:val="single"/>
        </w:rPr>
      </w:pPr>
      <w:r w:rsidRPr="0078431A">
        <w:rPr>
          <w:b/>
          <w:color w:val="000000" w:themeColor="text1"/>
          <w:u w:val="single"/>
        </w:rPr>
        <w:t>How is Lambda priced?</w:t>
      </w:r>
    </w:p>
    <w:p w14:paraId="74F5BDD8" w14:textId="19F3C6F3" w:rsidR="00CC5A5E" w:rsidRPr="0078431A" w:rsidRDefault="00CC5A5E" w:rsidP="00CC5A5E">
      <w:pPr>
        <w:ind w:firstLine="720"/>
        <w:rPr>
          <w:color w:val="000000" w:themeColor="text1"/>
        </w:rPr>
      </w:pPr>
      <w:r w:rsidRPr="0078431A">
        <w:rPr>
          <w:color w:val="000000" w:themeColor="text1"/>
        </w:rPr>
        <w:t>Number of requests.</w:t>
      </w:r>
    </w:p>
    <w:p w14:paraId="6450E725" w14:textId="247C3239" w:rsidR="00CC5A5E" w:rsidRPr="0078431A" w:rsidRDefault="00CC5A5E" w:rsidP="009249CE">
      <w:pPr>
        <w:pStyle w:val="ListParagraph"/>
        <w:numPr>
          <w:ilvl w:val="1"/>
          <w:numId w:val="11"/>
        </w:numPr>
        <w:rPr>
          <w:b/>
          <w:color w:val="000000" w:themeColor="text1"/>
        </w:rPr>
      </w:pPr>
      <w:r w:rsidRPr="0078431A">
        <w:rPr>
          <w:color w:val="000000" w:themeColor="text1"/>
        </w:rPr>
        <w:t>First 1 million requests are free. $0.20 per million requests thereafter</w:t>
      </w:r>
      <w:r w:rsidRPr="0078431A">
        <w:rPr>
          <w:b/>
          <w:color w:val="000000" w:themeColor="text1"/>
        </w:rPr>
        <w:t>.</w:t>
      </w:r>
    </w:p>
    <w:p w14:paraId="4B9F7F1C" w14:textId="1036337F" w:rsidR="00A40E52" w:rsidRPr="0078431A" w:rsidRDefault="00A40E52" w:rsidP="00A40E52">
      <w:pPr>
        <w:ind w:left="720"/>
        <w:rPr>
          <w:b/>
          <w:color w:val="000000" w:themeColor="text1"/>
        </w:rPr>
      </w:pPr>
      <w:r w:rsidRPr="0078431A">
        <w:rPr>
          <w:b/>
          <w:color w:val="000000" w:themeColor="text1"/>
        </w:rPr>
        <w:t>Duration</w:t>
      </w:r>
    </w:p>
    <w:p w14:paraId="0A62593F" w14:textId="31C0A55F" w:rsidR="00A40E52" w:rsidRPr="0078431A" w:rsidRDefault="00A40E52" w:rsidP="009249CE">
      <w:pPr>
        <w:pStyle w:val="ListParagraph"/>
        <w:numPr>
          <w:ilvl w:val="1"/>
          <w:numId w:val="11"/>
        </w:numPr>
        <w:rPr>
          <w:b/>
          <w:color w:val="000000" w:themeColor="text1"/>
        </w:rPr>
      </w:pPr>
      <w:r w:rsidRPr="0078431A">
        <w:rPr>
          <w:color w:val="000000" w:themeColor="text1"/>
        </w:rPr>
        <w:t>Duration is calculated from the time your code begins executing until it returns or otherwise terminates, rounded up to the nearest 100ms. The price depends on the amount of memory you allocate to your function. You are charged $0.00001667 for every GB-second used.</w:t>
      </w:r>
    </w:p>
    <w:p w14:paraId="5A6311B2" w14:textId="2B4729AE" w:rsidR="00A40E52" w:rsidRPr="0078431A" w:rsidRDefault="00BF4323" w:rsidP="00D509C3">
      <w:pPr>
        <w:rPr>
          <w:b/>
          <w:color w:val="000000" w:themeColor="text1"/>
          <w:u w:val="single"/>
        </w:rPr>
      </w:pPr>
      <w:r w:rsidRPr="0078431A">
        <w:rPr>
          <w:b/>
          <w:color w:val="000000" w:themeColor="text1"/>
          <w:u w:val="single"/>
        </w:rPr>
        <w:t>Why is lambda cool?</w:t>
      </w:r>
    </w:p>
    <w:p w14:paraId="6416B5E0" w14:textId="0AF94D45" w:rsidR="00BF4323" w:rsidRPr="0078431A" w:rsidRDefault="00BF4323" w:rsidP="009249CE">
      <w:pPr>
        <w:pStyle w:val="ListParagraph"/>
        <w:numPr>
          <w:ilvl w:val="1"/>
          <w:numId w:val="11"/>
        </w:numPr>
        <w:rPr>
          <w:color w:val="000000" w:themeColor="text1"/>
        </w:rPr>
      </w:pPr>
      <w:r w:rsidRPr="0078431A">
        <w:rPr>
          <w:color w:val="000000" w:themeColor="text1"/>
        </w:rPr>
        <w:t>No SERVES.</w:t>
      </w:r>
    </w:p>
    <w:p w14:paraId="1915FE26" w14:textId="5394FBC5" w:rsidR="00BF4323" w:rsidRPr="0078431A" w:rsidRDefault="00BF4323" w:rsidP="009249CE">
      <w:pPr>
        <w:pStyle w:val="ListParagraph"/>
        <w:numPr>
          <w:ilvl w:val="1"/>
          <w:numId w:val="11"/>
        </w:numPr>
        <w:rPr>
          <w:color w:val="000000" w:themeColor="text1"/>
        </w:rPr>
      </w:pPr>
      <w:r w:rsidRPr="0078431A">
        <w:rPr>
          <w:color w:val="000000" w:themeColor="text1"/>
        </w:rPr>
        <w:t>Continuous scaling</w:t>
      </w:r>
    </w:p>
    <w:p w14:paraId="49ED4D73" w14:textId="25B21FA7" w:rsidR="00BF4323" w:rsidRPr="0078431A" w:rsidRDefault="00BF4323" w:rsidP="009249CE">
      <w:pPr>
        <w:pStyle w:val="ListParagraph"/>
        <w:numPr>
          <w:ilvl w:val="1"/>
          <w:numId w:val="11"/>
        </w:numPr>
        <w:rPr>
          <w:color w:val="000000" w:themeColor="text1"/>
        </w:rPr>
      </w:pPr>
      <w:r w:rsidRPr="0078431A">
        <w:rPr>
          <w:color w:val="000000" w:themeColor="text1"/>
        </w:rPr>
        <w:t>Super cheap.</w:t>
      </w:r>
    </w:p>
    <w:p w14:paraId="3D751C64" w14:textId="77777777" w:rsidR="00BF4323" w:rsidRPr="0078431A" w:rsidRDefault="00BF4323" w:rsidP="00BF4323">
      <w:pPr>
        <w:pBdr>
          <w:bottom w:val="single" w:sz="6" w:space="1" w:color="auto"/>
        </w:pBdr>
        <w:rPr>
          <w:color w:val="000000" w:themeColor="text1"/>
        </w:rPr>
      </w:pPr>
    </w:p>
    <w:p w14:paraId="4B333D0E" w14:textId="59D1E946" w:rsidR="00E3074A" w:rsidRPr="0078431A" w:rsidRDefault="00F025D1" w:rsidP="009249CE">
      <w:pPr>
        <w:pStyle w:val="ListParagraph"/>
        <w:numPr>
          <w:ilvl w:val="0"/>
          <w:numId w:val="11"/>
        </w:numPr>
        <w:rPr>
          <w:color w:val="000000" w:themeColor="text1"/>
        </w:rPr>
      </w:pPr>
      <w:r w:rsidRPr="0078431A">
        <w:rPr>
          <w:color w:val="000000" w:themeColor="text1"/>
        </w:rPr>
        <w:t xml:space="preserve">DynamoDB </w:t>
      </w:r>
      <w:r w:rsidR="00A976C1" w:rsidRPr="0078431A">
        <w:rPr>
          <w:color w:val="000000" w:themeColor="text1"/>
        </w:rPr>
        <w:t xml:space="preserve">with no table size limit and unlimited </w:t>
      </w:r>
      <w:r w:rsidR="000A1779" w:rsidRPr="0078431A">
        <w:rPr>
          <w:color w:val="000000" w:themeColor="text1"/>
        </w:rPr>
        <w:t>storage.</w:t>
      </w:r>
      <w:r w:rsidR="00A976C1" w:rsidRPr="0078431A">
        <w:rPr>
          <w:color w:val="000000" w:themeColor="text1"/>
        </w:rPr>
        <w:t xml:space="preserve"> </w:t>
      </w:r>
    </w:p>
    <w:p w14:paraId="19088A62" w14:textId="178250D0" w:rsidR="00A976C1" w:rsidRPr="0078431A" w:rsidRDefault="000A1779" w:rsidP="009249CE">
      <w:pPr>
        <w:pStyle w:val="ListParagraph"/>
        <w:numPr>
          <w:ilvl w:val="0"/>
          <w:numId w:val="11"/>
        </w:numPr>
        <w:rPr>
          <w:color w:val="000000" w:themeColor="text1"/>
        </w:rPr>
      </w:pPr>
      <w:r w:rsidRPr="0078431A">
        <w:rPr>
          <w:color w:val="000000" w:themeColor="text1"/>
        </w:rPr>
        <w:t>If the use launching RDS with multi AZ the user cannot provision the AZ. RDS is launched automatically instead.</w:t>
      </w:r>
    </w:p>
    <w:p w14:paraId="756B2325" w14:textId="3E43EB19" w:rsidR="000A1779" w:rsidRPr="0078431A" w:rsidRDefault="00A35265" w:rsidP="009249CE">
      <w:pPr>
        <w:pStyle w:val="ListParagraph"/>
        <w:numPr>
          <w:ilvl w:val="0"/>
          <w:numId w:val="11"/>
        </w:numPr>
        <w:rPr>
          <w:color w:val="000000" w:themeColor="text1"/>
        </w:rPr>
      </w:pPr>
      <w:r w:rsidRPr="0078431A">
        <w:rPr>
          <w:color w:val="000000" w:themeColor="text1"/>
        </w:rPr>
        <w:t xml:space="preserve">AWS Elastic Beanstalk is designed to support multiple running environment. As an </w:t>
      </w:r>
      <w:r w:rsidR="00CA551B" w:rsidRPr="0078431A">
        <w:rPr>
          <w:color w:val="000000" w:themeColor="text1"/>
        </w:rPr>
        <w:t>example,</w:t>
      </w:r>
      <w:r w:rsidRPr="0078431A">
        <w:rPr>
          <w:color w:val="000000" w:themeColor="text1"/>
        </w:rPr>
        <w:t xml:space="preserve"> you could have one for integration testing, one for pre-production, and one for production, with each environment independently configured and running on its own separate resources.</w:t>
      </w:r>
    </w:p>
    <w:p w14:paraId="29A729C6" w14:textId="2C607F59" w:rsidR="00A35265" w:rsidRPr="0078431A" w:rsidRDefault="00B87E9F" w:rsidP="009249CE">
      <w:pPr>
        <w:pStyle w:val="ListParagraph"/>
        <w:numPr>
          <w:ilvl w:val="0"/>
          <w:numId w:val="11"/>
        </w:numPr>
        <w:rPr>
          <w:color w:val="000000" w:themeColor="text1"/>
        </w:rPr>
      </w:pPr>
      <w:r w:rsidRPr="0078431A">
        <w:rPr>
          <w:color w:val="000000" w:themeColor="text1"/>
        </w:rPr>
        <w:t>If an Amazon EBS volume is the root device, it cannot be detached unless the instance is in the stopped state.</w:t>
      </w:r>
    </w:p>
    <w:p w14:paraId="263E9B14" w14:textId="1C4E2B6A" w:rsidR="00B87E9F" w:rsidRPr="0078431A" w:rsidRDefault="00B87E9F" w:rsidP="009249CE">
      <w:pPr>
        <w:pStyle w:val="ListParagraph"/>
        <w:numPr>
          <w:ilvl w:val="0"/>
          <w:numId w:val="11"/>
        </w:numPr>
        <w:rPr>
          <w:color w:val="000000" w:themeColor="text1"/>
        </w:rPr>
      </w:pPr>
      <w:r w:rsidRPr="0078431A">
        <w:rPr>
          <w:color w:val="000000" w:themeColor="text1"/>
        </w:rPr>
        <w:t xml:space="preserve">SQS maximum message size is </w:t>
      </w:r>
      <w:r w:rsidR="00057B71" w:rsidRPr="0078431A">
        <w:rPr>
          <w:color w:val="000000" w:themeColor="text1"/>
        </w:rPr>
        <w:t>256KB.</w:t>
      </w:r>
    </w:p>
    <w:p w14:paraId="7DE4414E" w14:textId="3178CF52" w:rsidR="00057B71" w:rsidRPr="0078431A" w:rsidRDefault="00346333" w:rsidP="009249CE">
      <w:pPr>
        <w:pStyle w:val="ListParagraph"/>
        <w:numPr>
          <w:ilvl w:val="0"/>
          <w:numId w:val="11"/>
        </w:numPr>
        <w:rPr>
          <w:color w:val="000000" w:themeColor="text1"/>
        </w:rPr>
      </w:pPr>
      <w:r w:rsidRPr="0078431A">
        <w:rPr>
          <w:color w:val="000000" w:themeColor="text1"/>
        </w:rPr>
        <w:lastRenderedPageBreak/>
        <w:t>The user cannot authorize an E</w:t>
      </w:r>
      <w:r w:rsidR="00DC59B0" w:rsidRPr="0078431A">
        <w:rPr>
          <w:color w:val="000000" w:themeColor="text1"/>
        </w:rPr>
        <w:t>C</w:t>
      </w:r>
      <w:r w:rsidRPr="0078431A">
        <w:rPr>
          <w:color w:val="000000" w:themeColor="text1"/>
        </w:rPr>
        <w:t>2 security group if it is in different AWS region than the RDS instance. The user can authorize an IP range or specify an amazon Ec2 security group in the same region that refer to an IP address in another region.</w:t>
      </w:r>
    </w:p>
    <w:p w14:paraId="0BE2076A" w14:textId="44AB776B" w:rsidR="00346333" w:rsidRPr="0078431A" w:rsidRDefault="00346333" w:rsidP="009249CE">
      <w:pPr>
        <w:pStyle w:val="ListParagraph"/>
        <w:numPr>
          <w:ilvl w:val="0"/>
          <w:numId w:val="11"/>
        </w:numPr>
        <w:rPr>
          <w:color w:val="000000" w:themeColor="text1"/>
        </w:rPr>
      </w:pPr>
      <w:r w:rsidRPr="0078431A">
        <w:rPr>
          <w:color w:val="000000" w:themeColor="text1"/>
        </w:rPr>
        <w:t>A stack is the set of AWS resources that are created and managed as single unit when AWS CloudFormation initiate a template.</w:t>
      </w:r>
    </w:p>
    <w:p w14:paraId="12C03406" w14:textId="6806ACCD" w:rsidR="00346333" w:rsidRPr="0078431A" w:rsidRDefault="00346333" w:rsidP="009249CE">
      <w:pPr>
        <w:pStyle w:val="ListParagraph"/>
        <w:numPr>
          <w:ilvl w:val="0"/>
          <w:numId w:val="11"/>
        </w:numPr>
        <w:rPr>
          <w:color w:val="000000" w:themeColor="text1"/>
        </w:rPr>
      </w:pPr>
      <w:r w:rsidRPr="0078431A">
        <w:rPr>
          <w:color w:val="000000" w:themeColor="text1"/>
        </w:rPr>
        <w:t>Global secondary index: An index with hash and range key that can be different from those on the table.</w:t>
      </w:r>
    </w:p>
    <w:p w14:paraId="6320113B" w14:textId="10B52532" w:rsidR="00346333" w:rsidRPr="0078431A" w:rsidRDefault="003C1FB2" w:rsidP="009249CE">
      <w:pPr>
        <w:pStyle w:val="ListParagraph"/>
        <w:numPr>
          <w:ilvl w:val="0"/>
          <w:numId w:val="11"/>
        </w:numPr>
        <w:rPr>
          <w:color w:val="000000" w:themeColor="text1"/>
        </w:rPr>
      </w:pPr>
      <w:r w:rsidRPr="0078431A">
        <w:rPr>
          <w:color w:val="000000" w:themeColor="text1"/>
        </w:rPr>
        <w:t xml:space="preserve">If you have predictable load changes, you can set a </w:t>
      </w:r>
      <w:r w:rsidR="00815D88" w:rsidRPr="0078431A">
        <w:rPr>
          <w:color w:val="000000" w:themeColor="text1"/>
        </w:rPr>
        <w:t>schedule</w:t>
      </w:r>
      <w:r w:rsidRPr="0078431A">
        <w:rPr>
          <w:color w:val="000000" w:themeColor="text1"/>
        </w:rPr>
        <w:t xml:space="preserve"> through Auto scaling</w:t>
      </w:r>
      <w:r w:rsidR="00815D88" w:rsidRPr="0078431A">
        <w:rPr>
          <w:color w:val="000000" w:themeColor="text1"/>
        </w:rPr>
        <w:t xml:space="preserve"> to plan your scaling activities. You can use CloudWatch to send alarms trigger scaling activities and ELB to help distribute traffic to your instance with Auto scaling groups. Auto scaling enables you to run Amazon E</w:t>
      </w:r>
      <w:r w:rsidR="00E75373" w:rsidRPr="0078431A">
        <w:rPr>
          <w:color w:val="000000" w:themeColor="text1"/>
        </w:rPr>
        <w:t>C</w:t>
      </w:r>
      <w:r w:rsidR="00815D88" w:rsidRPr="0078431A">
        <w:rPr>
          <w:color w:val="000000" w:themeColor="text1"/>
        </w:rPr>
        <w:t>2 fleet at optimal utilization.</w:t>
      </w:r>
    </w:p>
    <w:p w14:paraId="54708475" w14:textId="10223E87" w:rsidR="00815D88" w:rsidRPr="0078431A" w:rsidRDefault="00815D88" w:rsidP="009249CE">
      <w:pPr>
        <w:pStyle w:val="ListParagraph"/>
        <w:numPr>
          <w:ilvl w:val="0"/>
          <w:numId w:val="11"/>
        </w:numPr>
        <w:rPr>
          <w:color w:val="000000" w:themeColor="text1"/>
        </w:rPr>
      </w:pPr>
      <w:r w:rsidRPr="0078431A">
        <w:rPr>
          <w:color w:val="000000" w:themeColor="text1"/>
        </w:rPr>
        <w:t>The webserver is running but the user is not able to access the website from the internet. The possible reason for this failure is the security group of the instance is not properly configured.</w:t>
      </w:r>
    </w:p>
    <w:p w14:paraId="0CC58D79" w14:textId="4D4A40E2" w:rsidR="00815D88" w:rsidRPr="0078431A" w:rsidRDefault="00AE4FBA" w:rsidP="009249CE">
      <w:pPr>
        <w:pStyle w:val="ListParagraph"/>
        <w:numPr>
          <w:ilvl w:val="0"/>
          <w:numId w:val="11"/>
        </w:numPr>
        <w:rPr>
          <w:color w:val="000000" w:themeColor="text1"/>
        </w:rPr>
      </w:pPr>
      <w:r w:rsidRPr="0078431A">
        <w:rPr>
          <w:color w:val="000000" w:themeColor="text1"/>
        </w:rPr>
        <w:t xml:space="preserve">AWS Elastic beanstalk source bundle can </w:t>
      </w:r>
      <w:r w:rsidR="002337BD" w:rsidRPr="0078431A">
        <w:rPr>
          <w:color w:val="000000" w:themeColor="text1"/>
        </w:rPr>
        <w:t>be:</w:t>
      </w:r>
    </w:p>
    <w:p w14:paraId="72F2A9E4" w14:textId="1B19E3BE" w:rsidR="00AE4FBA" w:rsidRPr="0078431A" w:rsidRDefault="00AE4FBA" w:rsidP="00AE4FBA">
      <w:pPr>
        <w:pStyle w:val="ListParagraph"/>
        <w:ind w:left="720" w:firstLine="0"/>
        <w:rPr>
          <w:color w:val="000000" w:themeColor="text1"/>
        </w:rPr>
      </w:pPr>
      <w:r w:rsidRPr="0078431A">
        <w:rPr>
          <w:color w:val="000000" w:themeColor="text1"/>
        </w:rPr>
        <w:t>Zip/war file</w:t>
      </w:r>
      <w:r w:rsidR="00DF642C" w:rsidRPr="0078431A">
        <w:rPr>
          <w:color w:val="000000" w:themeColor="text1"/>
        </w:rPr>
        <w:t>.</w:t>
      </w:r>
    </w:p>
    <w:p w14:paraId="0734FE2D" w14:textId="46B14E69" w:rsidR="00AE4FBA" w:rsidRPr="0078431A" w:rsidRDefault="00AE4FBA" w:rsidP="00AE4FBA">
      <w:pPr>
        <w:pStyle w:val="ListParagraph"/>
        <w:ind w:left="720" w:firstLine="0"/>
        <w:rPr>
          <w:color w:val="000000" w:themeColor="text1"/>
        </w:rPr>
      </w:pPr>
      <w:r w:rsidRPr="0078431A">
        <w:rPr>
          <w:color w:val="000000" w:themeColor="text1"/>
        </w:rPr>
        <w:t>Not exceed 512MB</w:t>
      </w:r>
      <w:r w:rsidR="00DF642C" w:rsidRPr="0078431A">
        <w:rPr>
          <w:color w:val="000000" w:themeColor="text1"/>
        </w:rPr>
        <w:t>.</w:t>
      </w:r>
    </w:p>
    <w:p w14:paraId="4B7327F6" w14:textId="62075366" w:rsidR="00AE4FBA" w:rsidRPr="0078431A" w:rsidRDefault="00AE4FBA" w:rsidP="00AE4FBA">
      <w:pPr>
        <w:pStyle w:val="ListParagraph"/>
        <w:ind w:left="720" w:firstLine="0"/>
        <w:rPr>
          <w:color w:val="000000" w:themeColor="text1"/>
        </w:rPr>
      </w:pPr>
      <w:r w:rsidRPr="0078431A">
        <w:rPr>
          <w:color w:val="000000" w:themeColor="text1"/>
        </w:rPr>
        <w:t>Not include top or parent folder.</w:t>
      </w:r>
    </w:p>
    <w:p w14:paraId="4E175DC0" w14:textId="520BE421" w:rsidR="00AE4FBA" w:rsidRPr="0078431A" w:rsidRDefault="00330D2B" w:rsidP="009249CE">
      <w:pPr>
        <w:pStyle w:val="ListParagraph"/>
        <w:numPr>
          <w:ilvl w:val="0"/>
          <w:numId w:val="11"/>
        </w:numPr>
        <w:rPr>
          <w:color w:val="000000" w:themeColor="text1"/>
        </w:rPr>
      </w:pPr>
      <w:r w:rsidRPr="0078431A">
        <w:rPr>
          <w:color w:val="000000" w:themeColor="text1"/>
        </w:rPr>
        <w:t xml:space="preserve">To host a static website, the user needs to configure an S3 bucket for website and then upload the website content into the bucket. The website is then available at the </w:t>
      </w:r>
      <w:r w:rsidR="00B051DD" w:rsidRPr="0078431A">
        <w:rPr>
          <w:color w:val="000000" w:themeColor="text1"/>
        </w:rPr>
        <w:t>region-specific</w:t>
      </w:r>
      <w:r w:rsidR="002870B7" w:rsidRPr="0078431A">
        <w:rPr>
          <w:color w:val="000000" w:themeColor="text1"/>
        </w:rPr>
        <w:t xml:space="preserve"> website endpoint of the bucket.</w:t>
      </w:r>
    </w:p>
    <w:p w14:paraId="3F307C53" w14:textId="06F21A28" w:rsidR="002870B7" w:rsidRPr="0078431A" w:rsidRDefault="00B051DD" w:rsidP="009249CE">
      <w:pPr>
        <w:pStyle w:val="ListParagraph"/>
        <w:numPr>
          <w:ilvl w:val="0"/>
          <w:numId w:val="11"/>
        </w:numPr>
        <w:rPr>
          <w:color w:val="000000" w:themeColor="text1"/>
        </w:rPr>
      </w:pPr>
      <w:r w:rsidRPr="0078431A">
        <w:rPr>
          <w:color w:val="000000" w:themeColor="text1"/>
        </w:rPr>
        <w:t>Every SQS queue has visibility timeout. For the designated amount of time after a message is read from queue. It will not be visible for any other reader. As long as the amount of time that it takes to process the message is less than the visibility timeout, every message will be processes and deleted. In the event that the component processing the message fails or becomes unavailable, the message will be again become visible to any component reading the queue once the visibility timeout ends. This allows you to have many components all reading messages from the same queue, with each working to process different messages.</w:t>
      </w:r>
    </w:p>
    <w:p w14:paraId="4630E13F" w14:textId="4C9196DC" w:rsidR="00B051DD" w:rsidRPr="0078431A" w:rsidRDefault="00E9174F" w:rsidP="009249CE">
      <w:pPr>
        <w:pStyle w:val="ListParagraph"/>
        <w:numPr>
          <w:ilvl w:val="0"/>
          <w:numId w:val="11"/>
        </w:numPr>
        <w:rPr>
          <w:color w:val="000000" w:themeColor="text1"/>
        </w:rPr>
      </w:pPr>
      <w:r w:rsidRPr="0078431A">
        <w:rPr>
          <w:color w:val="000000" w:themeColor="text1"/>
        </w:rPr>
        <w:t>DynamoDB, a secondary index is a data structure that contains a subset of attribute from a table, along with an alternate key to support Query operation.</w:t>
      </w:r>
    </w:p>
    <w:p w14:paraId="08556425" w14:textId="4D9703BD" w:rsidR="00E9174F" w:rsidRPr="0078431A" w:rsidRDefault="006F0B3E" w:rsidP="009249CE">
      <w:pPr>
        <w:pStyle w:val="ListParagraph"/>
        <w:numPr>
          <w:ilvl w:val="0"/>
          <w:numId w:val="11"/>
        </w:numPr>
        <w:rPr>
          <w:color w:val="000000" w:themeColor="text1"/>
        </w:rPr>
      </w:pPr>
      <w:r w:rsidRPr="0078431A">
        <w:rPr>
          <w:color w:val="000000" w:themeColor="text1"/>
        </w:rPr>
        <w:t xml:space="preserve">AWS SNS can select one of the following </w:t>
      </w:r>
      <w:r w:rsidR="00D758DC" w:rsidRPr="0078431A">
        <w:rPr>
          <w:color w:val="000000" w:themeColor="text1"/>
        </w:rPr>
        <w:t>transports</w:t>
      </w:r>
      <w:r w:rsidRPr="0078431A">
        <w:rPr>
          <w:color w:val="000000" w:themeColor="text1"/>
        </w:rPr>
        <w:t xml:space="preserve"> as part of the subscription request: </w:t>
      </w:r>
    </w:p>
    <w:p w14:paraId="394D10DC" w14:textId="6B32AE52" w:rsidR="006F0B3E" w:rsidRPr="0078431A" w:rsidRDefault="006F0B3E" w:rsidP="006F0B3E">
      <w:pPr>
        <w:pStyle w:val="ListParagraph"/>
        <w:ind w:left="720" w:firstLine="0"/>
        <w:rPr>
          <w:color w:val="000000" w:themeColor="text1"/>
        </w:rPr>
      </w:pPr>
      <w:r w:rsidRPr="0078431A">
        <w:rPr>
          <w:color w:val="000000" w:themeColor="text1"/>
        </w:rPr>
        <w:t>HTTP, HTTPS, Email, Email-JSON, SQS and SMS</w:t>
      </w:r>
    </w:p>
    <w:p w14:paraId="12566279" w14:textId="1CDA434A" w:rsidR="006F0B3E" w:rsidRPr="0078431A" w:rsidRDefault="00341C5F" w:rsidP="009249CE">
      <w:pPr>
        <w:pStyle w:val="ListParagraph"/>
        <w:numPr>
          <w:ilvl w:val="0"/>
          <w:numId w:val="11"/>
        </w:numPr>
        <w:rPr>
          <w:color w:val="000000" w:themeColor="text1"/>
        </w:rPr>
      </w:pPr>
      <w:r w:rsidRPr="0078431A">
        <w:rPr>
          <w:color w:val="000000" w:themeColor="text1"/>
        </w:rPr>
        <w:t xml:space="preserve">The xvd[f-p] is the recommended device name for </w:t>
      </w:r>
      <w:r w:rsidR="00D758DC" w:rsidRPr="0078431A">
        <w:rPr>
          <w:color w:val="000000" w:themeColor="text1"/>
        </w:rPr>
        <w:t>EBS</w:t>
      </w:r>
      <w:r w:rsidRPr="0078431A">
        <w:rPr>
          <w:color w:val="000000" w:themeColor="text1"/>
        </w:rPr>
        <w:t xml:space="preserve"> volumes that can be attached to the EC2 instance running on Window.</w:t>
      </w:r>
    </w:p>
    <w:p w14:paraId="026F1B86" w14:textId="58196FE8" w:rsidR="00D758DC" w:rsidRPr="0078431A" w:rsidRDefault="00D758DC" w:rsidP="009249CE">
      <w:pPr>
        <w:pStyle w:val="ListParagraph"/>
        <w:numPr>
          <w:ilvl w:val="0"/>
          <w:numId w:val="11"/>
        </w:numPr>
        <w:rPr>
          <w:color w:val="000000" w:themeColor="text1"/>
        </w:rPr>
      </w:pPr>
      <w:r w:rsidRPr="0078431A">
        <w:rPr>
          <w:color w:val="000000" w:themeColor="text1"/>
        </w:rPr>
        <w:t>It is possible to have one instance part of two separate ELBs. Through both ELBs have different configuration. ELBs are never launched in specific zones.</w:t>
      </w:r>
    </w:p>
    <w:p w14:paraId="62E70DE4" w14:textId="41A24763" w:rsidR="00D758DC" w:rsidRPr="0078431A" w:rsidRDefault="008034E2" w:rsidP="009249CE">
      <w:pPr>
        <w:pStyle w:val="ListParagraph"/>
        <w:numPr>
          <w:ilvl w:val="0"/>
          <w:numId w:val="11"/>
        </w:numPr>
        <w:rPr>
          <w:color w:val="000000" w:themeColor="text1"/>
        </w:rPr>
      </w:pPr>
      <w:r w:rsidRPr="0078431A">
        <w:rPr>
          <w:color w:val="000000" w:themeColor="text1"/>
        </w:rPr>
        <w:t>Access Key ID and secret access key interact with AWS CLI/ AWS SDK or service specific APIs.</w:t>
      </w:r>
    </w:p>
    <w:p w14:paraId="442C69ED" w14:textId="117762B8" w:rsidR="008034E2" w:rsidRPr="0078431A" w:rsidRDefault="00F8666C" w:rsidP="009249CE">
      <w:pPr>
        <w:pStyle w:val="ListParagraph"/>
        <w:numPr>
          <w:ilvl w:val="0"/>
          <w:numId w:val="11"/>
        </w:numPr>
        <w:rPr>
          <w:color w:val="000000" w:themeColor="text1"/>
        </w:rPr>
      </w:pPr>
      <w:r w:rsidRPr="0078431A">
        <w:rPr>
          <w:color w:val="000000" w:themeColor="text1"/>
        </w:rPr>
        <w:t>The IAM users by default cannot change their password. The root user or IAM admin needs to set the policy in the password policy page, which should allow the user to change their password. Once it is enabled, the IAM user can always change their password from AWS console/CLI.</w:t>
      </w:r>
    </w:p>
    <w:p w14:paraId="2C12D994" w14:textId="3EC2D966" w:rsidR="00F8666C" w:rsidRPr="0078431A" w:rsidRDefault="00CB2C92" w:rsidP="009249CE">
      <w:pPr>
        <w:pStyle w:val="ListParagraph"/>
        <w:numPr>
          <w:ilvl w:val="0"/>
          <w:numId w:val="11"/>
        </w:numPr>
        <w:rPr>
          <w:color w:val="000000" w:themeColor="text1"/>
        </w:rPr>
      </w:pPr>
      <w:r w:rsidRPr="0078431A">
        <w:rPr>
          <w:color w:val="000000" w:themeColor="text1"/>
        </w:rPr>
        <w:t xml:space="preserve">SQS used for </w:t>
      </w:r>
      <w:r w:rsidR="006167A3" w:rsidRPr="0078431A">
        <w:rPr>
          <w:color w:val="000000" w:themeColor="text1"/>
        </w:rPr>
        <w:t>photo editing software.</w:t>
      </w:r>
    </w:p>
    <w:p w14:paraId="541AEA08" w14:textId="08BD36D0" w:rsidR="006167A3" w:rsidRPr="0078431A" w:rsidRDefault="005E6853" w:rsidP="009249CE">
      <w:pPr>
        <w:pStyle w:val="ListParagraph"/>
        <w:numPr>
          <w:ilvl w:val="0"/>
          <w:numId w:val="11"/>
        </w:numPr>
        <w:rPr>
          <w:color w:val="000000" w:themeColor="text1"/>
        </w:rPr>
      </w:pPr>
      <w:r w:rsidRPr="0078431A">
        <w:rPr>
          <w:color w:val="000000" w:themeColor="text1"/>
        </w:rPr>
        <w:t xml:space="preserve">An </w:t>
      </w:r>
      <w:r w:rsidRPr="0078431A">
        <w:rPr>
          <w:b/>
          <w:color w:val="000000" w:themeColor="text1"/>
        </w:rPr>
        <w:t>EBS volume</w:t>
      </w:r>
      <w:r w:rsidRPr="0078431A">
        <w:rPr>
          <w:color w:val="000000" w:themeColor="text1"/>
        </w:rPr>
        <w:t xml:space="preserve"> provides the persistent data storage. The </w:t>
      </w:r>
      <w:r w:rsidRPr="0078431A">
        <w:rPr>
          <w:b/>
          <w:color w:val="000000" w:themeColor="text1"/>
        </w:rPr>
        <w:t>user can attach a volume to any instance provided they are both in the same AZ</w:t>
      </w:r>
      <w:r w:rsidRPr="0078431A">
        <w:rPr>
          <w:color w:val="000000" w:themeColor="text1"/>
        </w:rPr>
        <w:t>. Even if they are in same region but in a different AZ. It will not able to attach the volume to the instance.</w:t>
      </w:r>
    </w:p>
    <w:p w14:paraId="5DEC7A31" w14:textId="77974317" w:rsidR="006518A4" w:rsidRPr="0078431A" w:rsidRDefault="006518A4" w:rsidP="009249CE">
      <w:pPr>
        <w:pStyle w:val="ListParagraph"/>
        <w:numPr>
          <w:ilvl w:val="0"/>
          <w:numId w:val="11"/>
        </w:numPr>
        <w:rPr>
          <w:color w:val="000000" w:themeColor="text1"/>
        </w:rPr>
      </w:pPr>
      <w:r w:rsidRPr="0078431A">
        <w:rPr>
          <w:color w:val="000000" w:themeColor="text1"/>
        </w:rPr>
        <w:t>If EBS volume is not in the same AZ of an EC2 instance, it cannot be attached to the instance. The only option is to take a snapshot of the volume and create a new volume in the instance’s AZ.</w:t>
      </w:r>
    </w:p>
    <w:p w14:paraId="704C69AB" w14:textId="6C5EFFE9" w:rsidR="00F8666C" w:rsidRPr="0078431A" w:rsidRDefault="0009793D" w:rsidP="009249CE">
      <w:pPr>
        <w:pStyle w:val="ListParagraph"/>
        <w:numPr>
          <w:ilvl w:val="0"/>
          <w:numId w:val="11"/>
        </w:numPr>
        <w:rPr>
          <w:color w:val="000000" w:themeColor="text1"/>
        </w:rPr>
      </w:pPr>
      <w:r w:rsidRPr="0078431A">
        <w:rPr>
          <w:color w:val="000000" w:themeColor="text1"/>
        </w:rPr>
        <w:t xml:space="preserve">DynamoDB integrate with IAM, you can use IAM to grant access to DynamoDB </w:t>
      </w:r>
      <w:r w:rsidRPr="0078431A">
        <w:rPr>
          <w:color w:val="000000" w:themeColor="text1"/>
        </w:rPr>
        <w:lastRenderedPageBreak/>
        <w:t>resources and API actions. To do so, you first write an IAM policy, which is a document the explicitly lists the permission you want to grant. You then attached the policy to AWS user or role.</w:t>
      </w:r>
    </w:p>
    <w:p w14:paraId="0ED9DDC9" w14:textId="77777777" w:rsidR="003A6A4F" w:rsidRPr="0078431A" w:rsidRDefault="003A6A4F" w:rsidP="003A6A4F">
      <w:pPr>
        <w:pStyle w:val="ListParagraph"/>
        <w:rPr>
          <w:color w:val="000000" w:themeColor="text1"/>
        </w:rPr>
      </w:pPr>
    </w:p>
    <w:p w14:paraId="138C77BA" w14:textId="588F9F17" w:rsidR="003A6A4F" w:rsidRPr="0078431A" w:rsidRDefault="0027711C" w:rsidP="009249CE">
      <w:pPr>
        <w:pStyle w:val="ListParagraph"/>
        <w:numPr>
          <w:ilvl w:val="0"/>
          <w:numId w:val="11"/>
        </w:numPr>
        <w:rPr>
          <w:color w:val="000000" w:themeColor="text1"/>
        </w:rPr>
      </w:pPr>
      <w:r w:rsidRPr="0078431A">
        <w:rPr>
          <w:color w:val="000000" w:themeColor="text1"/>
        </w:rPr>
        <w:t xml:space="preserve">SNS makes it simple and cost effective to push to mobile devices, such as </w:t>
      </w:r>
      <w:proofErr w:type="spellStart"/>
      <w:r w:rsidRPr="0078431A">
        <w:rPr>
          <w:color w:val="000000" w:themeColor="text1"/>
        </w:rPr>
        <w:t>IPhone</w:t>
      </w:r>
      <w:proofErr w:type="spellEnd"/>
      <w:r w:rsidRPr="0078431A">
        <w:rPr>
          <w:color w:val="000000" w:themeColor="text1"/>
        </w:rPr>
        <w:t>, iPad, Android, Kindle Fire and internet connected smart device, as well as pushing to other distributed services.</w:t>
      </w:r>
    </w:p>
    <w:p w14:paraId="18D70B9A" w14:textId="3D316257" w:rsidR="0027711C" w:rsidRPr="0078431A" w:rsidRDefault="001712C3" w:rsidP="009249CE">
      <w:pPr>
        <w:pStyle w:val="ListParagraph"/>
        <w:numPr>
          <w:ilvl w:val="0"/>
          <w:numId w:val="11"/>
        </w:numPr>
        <w:rPr>
          <w:color w:val="000000" w:themeColor="text1"/>
        </w:rPr>
      </w:pPr>
      <w:r w:rsidRPr="0078431A">
        <w:rPr>
          <w:color w:val="000000" w:themeColor="text1"/>
        </w:rPr>
        <w:t>Perform</w:t>
      </w:r>
      <w:r w:rsidR="00213627" w:rsidRPr="0078431A">
        <w:rPr>
          <w:color w:val="000000" w:themeColor="text1"/>
        </w:rPr>
        <w:t xml:space="preserve"> penetration testing as performed by attackers to find any vulnerabilities. He organization </w:t>
      </w:r>
      <w:r w:rsidRPr="0078431A">
        <w:rPr>
          <w:color w:val="000000" w:themeColor="text1"/>
        </w:rPr>
        <w:t>must take</w:t>
      </w:r>
      <w:r w:rsidR="00213627" w:rsidRPr="0078431A">
        <w:rPr>
          <w:color w:val="000000" w:themeColor="text1"/>
        </w:rPr>
        <w:t xml:space="preserve"> an approval from AWS before performing penetration testing perform hardening testing to find if there are any </w:t>
      </w:r>
      <w:r w:rsidRPr="0078431A">
        <w:rPr>
          <w:color w:val="000000" w:themeColor="text1"/>
        </w:rPr>
        <w:t>unnecessary</w:t>
      </w:r>
      <w:r w:rsidR="00213627" w:rsidRPr="0078431A">
        <w:rPr>
          <w:color w:val="000000" w:themeColor="text1"/>
        </w:rPr>
        <w:t xml:space="preserve"> ports open perform SQL injection to find any DB security issue.</w:t>
      </w:r>
    </w:p>
    <w:p w14:paraId="4FBA2CC3" w14:textId="69B0A0D5" w:rsidR="00213627" w:rsidRPr="0078431A" w:rsidRDefault="00213627" w:rsidP="00213627">
      <w:pPr>
        <w:pStyle w:val="ListParagraph"/>
        <w:ind w:left="720" w:firstLine="0"/>
        <w:rPr>
          <w:color w:val="000000" w:themeColor="text1"/>
        </w:rPr>
      </w:pPr>
      <w:r w:rsidRPr="0078431A">
        <w:rPr>
          <w:color w:val="000000" w:themeColor="text1"/>
        </w:rPr>
        <w:t xml:space="preserve">~ The code </w:t>
      </w:r>
      <w:r w:rsidR="001712C3" w:rsidRPr="0078431A">
        <w:rPr>
          <w:color w:val="000000" w:themeColor="text1"/>
        </w:rPr>
        <w:t>memory checks are generally useful when the organization wants to improve the application performance.</w:t>
      </w:r>
    </w:p>
    <w:p w14:paraId="3816ED16" w14:textId="469EBDDB" w:rsidR="001712C3" w:rsidRPr="0078431A" w:rsidRDefault="00A15D18" w:rsidP="009249CE">
      <w:pPr>
        <w:pStyle w:val="ListParagraph"/>
        <w:numPr>
          <w:ilvl w:val="0"/>
          <w:numId w:val="11"/>
        </w:numPr>
        <w:rPr>
          <w:color w:val="000000" w:themeColor="text1"/>
        </w:rPr>
      </w:pPr>
      <w:r w:rsidRPr="0078431A">
        <w:rPr>
          <w:color w:val="000000" w:themeColor="text1"/>
        </w:rPr>
        <w:t>A user can share an AMI with another user/peer using the command.</w:t>
      </w:r>
    </w:p>
    <w:p w14:paraId="2E0C294C" w14:textId="357BB529" w:rsidR="00A15D18" w:rsidRPr="0078431A" w:rsidRDefault="00A15D18" w:rsidP="00A15D18">
      <w:pPr>
        <w:pStyle w:val="ListParagraph"/>
        <w:ind w:left="720" w:firstLine="0"/>
        <w:rPr>
          <w:color w:val="000000" w:themeColor="text1"/>
        </w:rPr>
      </w:pPr>
      <w:r w:rsidRPr="0078431A">
        <w:rPr>
          <w:color w:val="000000" w:themeColor="text1"/>
        </w:rPr>
        <w:t>ec2-modify-image-attribute &lt;AMI-Id&gt; -l -a &lt;AWS-Account-id&gt;</w:t>
      </w:r>
    </w:p>
    <w:p w14:paraId="65E1B731" w14:textId="358F4897" w:rsidR="00A15D18" w:rsidRPr="0078431A" w:rsidRDefault="005E0D57" w:rsidP="009249CE">
      <w:pPr>
        <w:pStyle w:val="ListParagraph"/>
        <w:numPr>
          <w:ilvl w:val="0"/>
          <w:numId w:val="11"/>
        </w:numPr>
        <w:rPr>
          <w:color w:val="000000" w:themeColor="text1"/>
        </w:rPr>
      </w:pPr>
      <w:r w:rsidRPr="0078431A">
        <w:rPr>
          <w:color w:val="000000" w:themeColor="text1"/>
        </w:rPr>
        <w:t>When a user is trying to mount a blank EBS volume, it is required that user first create a file system with in volume. If the volume created from existing snapshot then user need not to create filesystem on the volume as it will wipe out the existing data.</w:t>
      </w:r>
    </w:p>
    <w:p w14:paraId="54E086E5" w14:textId="664ED7F4" w:rsidR="005E0D57" w:rsidRPr="0078431A" w:rsidRDefault="00F70B0F" w:rsidP="009249CE">
      <w:pPr>
        <w:pStyle w:val="ListParagraph"/>
        <w:numPr>
          <w:ilvl w:val="0"/>
          <w:numId w:val="11"/>
        </w:numPr>
        <w:rPr>
          <w:color w:val="000000" w:themeColor="text1"/>
        </w:rPr>
      </w:pPr>
      <w:r w:rsidRPr="0078431A">
        <w:rPr>
          <w:color w:val="000000" w:themeColor="text1"/>
        </w:rPr>
        <w:t>It is recommended rule that the root user should grant the least privileges to IAM user or the group. The higher the privileges, the more problem it can create.</w:t>
      </w:r>
    </w:p>
    <w:p w14:paraId="51908072" w14:textId="48D46CEB" w:rsidR="00F70B0F" w:rsidRPr="0078431A" w:rsidRDefault="00812E06" w:rsidP="009249CE">
      <w:pPr>
        <w:pStyle w:val="ListParagraph"/>
        <w:numPr>
          <w:ilvl w:val="0"/>
          <w:numId w:val="11"/>
        </w:numPr>
        <w:rPr>
          <w:color w:val="000000" w:themeColor="text1"/>
        </w:rPr>
      </w:pPr>
      <w:r w:rsidRPr="0078431A">
        <w:rPr>
          <w:color w:val="000000" w:themeColor="text1"/>
        </w:rPr>
        <w:t xml:space="preserve">SQS </w:t>
      </w:r>
      <w:r w:rsidR="008A000F" w:rsidRPr="0078431A">
        <w:rPr>
          <w:color w:val="000000" w:themeColor="text1"/>
        </w:rPr>
        <w:t>provides “at least once” delivery of all the messages is its queue.  You should design your system so that processing a message more than once doesn’t create any error or inconsistencies.</w:t>
      </w:r>
    </w:p>
    <w:p w14:paraId="73D1EF1B" w14:textId="3C4FED7E" w:rsidR="008A000F" w:rsidRPr="0078431A" w:rsidRDefault="00C35BA5" w:rsidP="009249CE">
      <w:pPr>
        <w:pStyle w:val="ListParagraph"/>
        <w:numPr>
          <w:ilvl w:val="0"/>
          <w:numId w:val="11"/>
        </w:numPr>
        <w:rPr>
          <w:color w:val="000000" w:themeColor="text1"/>
        </w:rPr>
      </w:pPr>
      <w:r w:rsidRPr="0078431A">
        <w:rPr>
          <w:color w:val="000000" w:themeColor="text1"/>
        </w:rPr>
        <w:t>With regards to IAM, when a request is made, the AWS services decides whether a given request should be allowed or denied</w:t>
      </w:r>
      <w:r w:rsidR="00E06525" w:rsidRPr="0078431A">
        <w:rPr>
          <w:color w:val="000000" w:themeColor="text1"/>
        </w:rPr>
        <w:t xml:space="preserve">, he evaluation logic follow </w:t>
      </w:r>
      <w:r w:rsidR="001B2C89" w:rsidRPr="0078431A">
        <w:rPr>
          <w:color w:val="000000" w:themeColor="text1"/>
        </w:rPr>
        <w:t>these rules</w:t>
      </w:r>
      <w:r w:rsidR="00E06525" w:rsidRPr="0078431A">
        <w:rPr>
          <w:color w:val="000000" w:themeColor="text1"/>
        </w:rPr>
        <w:t>.</w:t>
      </w:r>
    </w:p>
    <w:p w14:paraId="7F4FF0B7" w14:textId="71340D4D" w:rsidR="00E06525" w:rsidRPr="0078431A" w:rsidRDefault="00E06525" w:rsidP="00E06525">
      <w:pPr>
        <w:pStyle w:val="ListParagraph"/>
        <w:ind w:left="720" w:firstLine="0"/>
        <w:rPr>
          <w:color w:val="000000" w:themeColor="text1"/>
        </w:rPr>
      </w:pPr>
      <w:r w:rsidRPr="0078431A">
        <w:rPr>
          <w:color w:val="000000" w:themeColor="text1"/>
        </w:rPr>
        <w:t xml:space="preserve">~ By default, all the request </w:t>
      </w:r>
      <w:r w:rsidR="001B2C89" w:rsidRPr="0078431A">
        <w:rPr>
          <w:color w:val="000000" w:themeColor="text1"/>
        </w:rPr>
        <w:t>is</w:t>
      </w:r>
      <w:r w:rsidRPr="0078431A">
        <w:rPr>
          <w:color w:val="000000" w:themeColor="text1"/>
        </w:rPr>
        <w:t xml:space="preserve"> denied (In general, request made using the account credential for resources in account are always allowed).</w:t>
      </w:r>
    </w:p>
    <w:p w14:paraId="0784D96B" w14:textId="4232EB66" w:rsidR="00E06525" w:rsidRPr="0078431A" w:rsidRDefault="00E06525" w:rsidP="00E06525">
      <w:pPr>
        <w:pStyle w:val="ListParagraph"/>
        <w:ind w:left="720" w:firstLine="0"/>
        <w:rPr>
          <w:color w:val="000000" w:themeColor="text1"/>
        </w:rPr>
      </w:pPr>
      <w:r w:rsidRPr="0078431A">
        <w:rPr>
          <w:color w:val="000000" w:themeColor="text1"/>
        </w:rPr>
        <w:t>~ An explicit allow policy overrides this default.</w:t>
      </w:r>
    </w:p>
    <w:p w14:paraId="367D70F6" w14:textId="05C77B95" w:rsidR="00E06525" w:rsidRPr="0078431A" w:rsidRDefault="00E06525" w:rsidP="00E06525">
      <w:pPr>
        <w:pStyle w:val="ListParagraph"/>
        <w:ind w:left="720" w:firstLine="0"/>
        <w:rPr>
          <w:color w:val="000000" w:themeColor="text1"/>
        </w:rPr>
      </w:pPr>
      <w:r w:rsidRPr="0078431A">
        <w:rPr>
          <w:color w:val="000000" w:themeColor="text1"/>
        </w:rPr>
        <w:t>~ An Explicit deny policy overrides any allows.</w:t>
      </w:r>
    </w:p>
    <w:p w14:paraId="50DCBD1F" w14:textId="7D8BE462" w:rsidR="00E06525" w:rsidRPr="0078431A" w:rsidRDefault="00E06525" w:rsidP="009249CE">
      <w:pPr>
        <w:pStyle w:val="ListParagraph"/>
        <w:numPr>
          <w:ilvl w:val="0"/>
          <w:numId w:val="11"/>
        </w:numPr>
        <w:rPr>
          <w:color w:val="000000" w:themeColor="text1"/>
        </w:rPr>
      </w:pPr>
      <w:r w:rsidRPr="0078431A">
        <w:rPr>
          <w:color w:val="000000" w:themeColor="text1"/>
        </w:rPr>
        <w:t>The only recommendation use case for the S3 bucket ACL is to grant the write permission to the S3 log delivery group to write access log object to the user’s bucket.</w:t>
      </w:r>
    </w:p>
    <w:p w14:paraId="7AC58F1D" w14:textId="159D4006" w:rsidR="00E06525" w:rsidRPr="0078431A" w:rsidRDefault="00E06525" w:rsidP="009249CE">
      <w:pPr>
        <w:pStyle w:val="ListParagraph"/>
        <w:numPr>
          <w:ilvl w:val="0"/>
          <w:numId w:val="11"/>
        </w:numPr>
        <w:rPr>
          <w:color w:val="000000" w:themeColor="text1"/>
        </w:rPr>
      </w:pPr>
      <w:r w:rsidRPr="0078431A">
        <w:rPr>
          <w:color w:val="000000" w:themeColor="text1"/>
        </w:rPr>
        <w:t>The Multi AZ feature allows the user to achieve High availability. MS SQL doesn’t support multi AZ.</w:t>
      </w:r>
    </w:p>
    <w:p w14:paraId="4CADD323" w14:textId="46D40CE8" w:rsidR="00E06525" w:rsidRPr="0078431A" w:rsidRDefault="00E06525" w:rsidP="009249CE">
      <w:pPr>
        <w:pStyle w:val="ListParagraph"/>
        <w:numPr>
          <w:ilvl w:val="0"/>
          <w:numId w:val="11"/>
        </w:numPr>
        <w:rPr>
          <w:color w:val="000000" w:themeColor="text1"/>
        </w:rPr>
      </w:pPr>
      <w:r w:rsidRPr="0078431A">
        <w:rPr>
          <w:color w:val="000000" w:themeColor="text1"/>
        </w:rPr>
        <w:t>AWS RRS provides the same functionalities as S3, but at the cheaper rate. It is ideally suited for non-mission critical application. It provides less disabilities than S3, but is a cheaper option.</w:t>
      </w:r>
    </w:p>
    <w:p w14:paraId="5000031C" w14:textId="7BF332AC" w:rsidR="00E06525" w:rsidRPr="0078431A" w:rsidRDefault="00190DEB" w:rsidP="009249CE">
      <w:pPr>
        <w:pStyle w:val="ListParagraph"/>
        <w:numPr>
          <w:ilvl w:val="0"/>
          <w:numId w:val="11"/>
        </w:numPr>
        <w:rPr>
          <w:color w:val="000000" w:themeColor="text1"/>
        </w:rPr>
      </w:pPr>
      <w:r w:rsidRPr="0078431A">
        <w:rPr>
          <w:color w:val="000000" w:themeColor="text1"/>
        </w:rPr>
        <w:t>An ELB performs a health check on its instances to ensure that it diverts traffic only to healthy instances. The ELB can perform a health check on HTTP, HTTPS, TCP and SSL protocols.</w:t>
      </w:r>
    </w:p>
    <w:p w14:paraId="3BEBF5B5" w14:textId="54C04F44" w:rsidR="00190DEB" w:rsidRPr="0078431A" w:rsidRDefault="00190DEB" w:rsidP="009249CE">
      <w:pPr>
        <w:pStyle w:val="ListParagraph"/>
        <w:numPr>
          <w:ilvl w:val="0"/>
          <w:numId w:val="11"/>
        </w:numPr>
        <w:rPr>
          <w:color w:val="000000" w:themeColor="text1"/>
        </w:rPr>
      </w:pPr>
      <w:r w:rsidRPr="0078431A">
        <w:rPr>
          <w:color w:val="000000" w:themeColor="text1"/>
        </w:rPr>
        <w:t xml:space="preserve">It is possible to create an S3 bucket </w:t>
      </w:r>
      <w:r w:rsidR="00F131BF" w:rsidRPr="0078431A">
        <w:rPr>
          <w:color w:val="000000" w:themeColor="text1"/>
        </w:rPr>
        <w:t>accessible</w:t>
      </w:r>
      <w:r w:rsidRPr="0078431A">
        <w:rPr>
          <w:color w:val="000000" w:themeColor="text1"/>
        </w:rPr>
        <w:t xml:space="preserve"> only by a certain IAM user, using poli</w:t>
      </w:r>
      <w:r w:rsidR="00F131BF" w:rsidRPr="0078431A">
        <w:rPr>
          <w:color w:val="000000" w:themeColor="text1"/>
        </w:rPr>
        <w:t>cies in a CloudFormation template. You can manage that AWS services and resources are available to each user or specific user.</w:t>
      </w:r>
    </w:p>
    <w:p w14:paraId="70ADBCF1" w14:textId="2DFC4BF8" w:rsidR="007344D2" w:rsidRPr="0078431A" w:rsidRDefault="009073B6" w:rsidP="009249CE">
      <w:pPr>
        <w:pStyle w:val="ListParagraph"/>
        <w:numPr>
          <w:ilvl w:val="0"/>
          <w:numId w:val="11"/>
        </w:numPr>
        <w:rPr>
          <w:color w:val="000000" w:themeColor="text1"/>
        </w:rPr>
      </w:pPr>
      <w:r w:rsidRPr="0078431A">
        <w:rPr>
          <w:color w:val="000000" w:themeColor="text1"/>
        </w:rPr>
        <w:t>The IAM group policy is always aggregated, if user does not have permission for one group but has permission for another group, he will have full access to EC2. unless there is specific deny policy, the user will be able to access EC2.</w:t>
      </w:r>
    </w:p>
    <w:p w14:paraId="42FB2EA1" w14:textId="42716865" w:rsidR="009073B6" w:rsidRPr="0078431A" w:rsidRDefault="00517929" w:rsidP="009249CE">
      <w:pPr>
        <w:pStyle w:val="ListParagraph"/>
        <w:numPr>
          <w:ilvl w:val="0"/>
          <w:numId w:val="11"/>
        </w:numPr>
        <w:rPr>
          <w:color w:val="000000" w:themeColor="text1"/>
        </w:rPr>
      </w:pPr>
      <w:r w:rsidRPr="0078431A">
        <w:rPr>
          <w:color w:val="000000" w:themeColor="text1"/>
        </w:rPr>
        <w:t>The AWS RDS DB instance is an isolated DB environment provided by AWS in which the user can create more than 1 database. The maximum size of the instance should be between 5GB to 3 TB. The size of each DB can be anything in this range.</w:t>
      </w:r>
    </w:p>
    <w:p w14:paraId="13BEB2C7" w14:textId="3BF3E407" w:rsidR="00517929" w:rsidRPr="0078431A" w:rsidRDefault="004E251F" w:rsidP="009249CE">
      <w:pPr>
        <w:pStyle w:val="ListParagraph"/>
        <w:numPr>
          <w:ilvl w:val="0"/>
          <w:numId w:val="11"/>
        </w:numPr>
        <w:rPr>
          <w:color w:val="000000" w:themeColor="text1"/>
        </w:rPr>
      </w:pPr>
      <w:r w:rsidRPr="0078431A">
        <w:rPr>
          <w:color w:val="000000" w:themeColor="text1"/>
        </w:rPr>
        <w:t>If the user needs to connect to RDS then he has to open 3306 in the RDS security group for his IP address.</w:t>
      </w:r>
    </w:p>
    <w:p w14:paraId="167FC792" w14:textId="60BA3BD7" w:rsidR="004E251F" w:rsidRPr="0078431A" w:rsidRDefault="002B4D25" w:rsidP="009249CE">
      <w:pPr>
        <w:pStyle w:val="ListParagraph"/>
        <w:numPr>
          <w:ilvl w:val="0"/>
          <w:numId w:val="11"/>
        </w:numPr>
        <w:rPr>
          <w:color w:val="000000" w:themeColor="text1"/>
        </w:rPr>
      </w:pPr>
      <w:r w:rsidRPr="0078431A">
        <w:rPr>
          <w:color w:val="000000" w:themeColor="text1"/>
        </w:rPr>
        <w:t xml:space="preserve">A user can create always a new EBS volume of higher size than the original snapshot size. The user cannot create the volume of lower size. When the new </w:t>
      </w:r>
      <w:r w:rsidR="00E41312" w:rsidRPr="0078431A">
        <w:rPr>
          <w:color w:val="000000" w:themeColor="text1"/>
        </w:rPr>
        <w:t>volume</w:t>
      </w:r>
      <w:r w:rsidRPr="0078431A">
        <w:rPr>
          <w:color w:val="000000" w:themeColor="text1"/>
        </w:rPr>
        <w:t xml:space="preserve"> is </w:t>
      </w:r>
      <w:r w:rsidRPr="0078431A">
        <w:rPr>
          <w:color w:val="000000" w:themeColor="text1"/>
        </w:rPr>
        <w:lastRenderedPageBreak/>
        <w:t xml:space="preserve">created the size </w:t>
      </w:r>
      <w:r w:rsidR="00E41312" w:rsidRPr="0078431A">
        <w:rPr>
          <w:color w:val="000000" w:themeColor="text1"/>
        </w:rPr>
        <w:t>in the instance will be shown as the original size. The user needs to change the size of the device with resize2fs or other OS specific commands.</w:t>
      </w:r>
    </w:p>
    <w:p w14:paraId="15145CDD" w14:textId="6CA7D91A" w:rsidR="00E41312" w:rsidRPr="0078431A" w:rsidRDefault="00D865F7" w:rsidP="009249CE">
      <w:pPr>
        <w:pStyle w:val="ListParagraph"/>
        <w:numPr>
          <w:ilvl w:val="0"/>
          <w:numId w:val="11"/>
        </w:numPr>
        <w:rPr>
          <w:color w:val="000000" w:themeColor="text1"/>
        </w:rPr>
      </w:pPr>
      <w:r w:rsidRPr="0078431A">
        <w:rPr>
          <w:color w:val="000000" w:themeColor="text1"/>
        </w:rPr>
        <w:t>Identity federation with SSO enables users from existing directory to access recourses within your AWS account, making it easier to manage your user by maintaining their identities in a single place. In this case, the federated user is only solution since AWS doesn’t allow creating more than 5000 IAM user.</w:t>
      </w:r>
    </w:p>
    <w:p w14:paraId="5312F3F2" w14:textId="3119374D" w:rsidR="00D865F7" w:rsidRPr="0078431A" w:rsidRDefault="00BE236F" w:rsidP="009249CE">
      <w:pPr>
        <w:pStyle w:val="ListParagraph"/>
        <w:numPr>
          <w:ilvl w:val="0"/>
          <w:numId w:val="11"/>
        </w:numPr>
        <w:rPr>
          <w:color w:val="000000" w:themeColor="text1"/>
        </w:rPr>
      </w:pPr>
      <w:r w:rsidRPr="0078431A">
        <w:rPr>
          <w:color w:val="000000" w:themeColor="text1"/>
        </w:rPr>
        <w:t>The AWS ELB allows mapping a custom domain name with ELB. The user can map ELB with DNS in 2 ways.</w:t>
      </w:r>
    </w:p>
    <w:p w14:paraId="2F6B5A64" w14:textId="78FA5F0C" w:rsidR="00BE236F" w:rsidRPr="0078431A" w:rsidRDefault="00BE236F" w:rsidP="009249CE">
      <w:pPr>
        <w:pStyle w:val="ListParagraph"/>
        <w:numPr>
          <w:ilvl w:val="0"/>
          <w:numId w:val="12"/>
        </w:numPr>
        <w:rPr>
          <w:color w:val="000000" w:themeColor="text1"/>
        </w:rPr>
      </w:pPr>
      <w:r w:rsidRPr="0078431A">
        <w:rPr>
          <w:color w:val="000000" w:themeColor="text1"/>
        </w:rPr>
        <w:t xml:space="preserve">By creating CNAME with the existing domain name service </w:t>
      </w:r>
      <w:r w:rsidR="000B0E9F" w:rsidRPr="0078431A">
        <w:rPr>
          <w:color w:val="000000" w:themeColor="text1"/>
        </w:rPr>
        <w:t>provider,</w:t>
      </w:r>
      <w:r w:rsidRPr="0078431A">
        <w:rPr>
          <w:color w:val="000000" w:themeColor="text1"/>
        </w:rPr>
        <w:t xml:space="preserve"> or</w:t>
      </w:r>
    </w:p>
    <w:p w14:paraId="6017C89C" w14:textId="385A1D31" w:rsidR="00BE236F" w:rsidRPr="0078431A" w:rsidRDefault="00BE236F" w:rsidP="009249CE">
      <w:pPr>
        <w:pStyle w:val="ListParagraph"/>
        <w:numPr>
          <w:ilvl w:val="0"/>
          <w:numId w:val="12"/>
        </w:numPr>
        <w:rPr>
          <w:color w:val="000000" w:themeColor="text1"/>
        </w:rPr>
      </w:pPr>
      <w:r w:rsidRPr="0078431A">
        <w:rPr>
          <w:color w:val="000000" w:themeColor="text1"/>
        </w:rPr>
        <w:t>By Creating a record with Route 53</w:t>
      </w:r>
    </w:p>
    <w:p w14:paraId="741EA1E9" w14:textId="301419A9" w:rsidR="000B0E9F" w:rsidRPr="0078431A" w:rsidRDefault="00AF592A" w:rsidP="009249CE">
      <w:pPr>
        <w:pStyle w:val="ListParagraph"/>
        <w:numPr>
          <w:ilvl w:val="0"/>
          <w:numId w:val="13"/>
        </w:numPr>
        <w:rPr>
          <w:color w:val="000000" w:themeColor="text1"/>
        </w:rPr>
      </w:pPr>
      <w:r w:rsidRPr="0078431A">
        <w:rPr>
          <w:color w:val="000000" w:themeColor="text1"/>
        </w:rPr>
        <w:t>AWS CloudFormation can be used to bootstrap both the Chef server and Chef Client software on EC2 instances.</w:t>
      </w:r>
    </w:p>
    <w:p w14:paraId="0E293221" w14:textId="2D8A518D" w:rsidR="00AF592A" w:rsidRPr="0078431A" w:rsidRDefault="00581F3E" w:rsidP="009249CE">
      <w:pPr>
        <w:pStyle w:val="ListParagraph"/>
        <w:numPr>
          <w:ilvl w:val="0"/>
          <w:numId w:val="13"/>
        </w:numPr>
        <w:rPr>
          <w:color w:val="000000" w:themeColor="text1"/>
        </w:rPr>
      </w:pPr>
      <w:r w:rsidRPr="0078431A">
        <w:rPr>
          <w:color w:val="000000" w:themeColor="text1"/>
        </w:rPr>
        <w:t>Amazon SWF an activity worker is a program that receives activities tasks, perform them, and provides result back. Which translate to a piece of software that implements tasks.</w:t>
      </w:r>
    </w:p>
    <w:p w14:paraId="2E6761FE" w14:textId="3DDEA4E6" w:rsidR="00581F3E" w:rsidRPr="0078431A" w:rsidRDefault="00EF6160" w:rsidP="009249CE">
      <w:pPr>
        <w:pStyle w:val="ListParagraph"/>
        <w:numPr>
          <w:ilvl w:val="0"/>
          <w:numId w:val="13"/>
        </w:numPr>
        <w:rPr>
          <w:color w:val="000000" w:themeColor="text1"/>
        </w:rPr>
      </w:pPr>
      <w:r w:rsidRPr="0078431A">
        <w:rPr>
          <w:color w:val="000000" w:themeColor="text1"/>
        </w:rPr>
        <w:t>Auto scaling attempts to distribute evenly the AZ that are enabled for the user’s auto scaling group. Auto scaling does this by attempting to launch new instances in the AZ with the fewest instances.</w:t>
      </w:r>
    </w:p>
    <w:p w14:paraId="2168D057" w14:textId="32A32655" w:rsidR="00EF6160" w:rsidRPr="0078431A" w:rsidRDefault="003B3106" w:rsidP="009249CE">
      <w:pPr>
        <w:pStyle w:val="ListParagraph"/>
        <w:numPr>
          <w:ilvl w:val="0"/>
          <w:numId w:val="13"/>
        </w:numPr>
        <w:rPr>
          <w:color w:val="000000" w:themeColor="text1"/>
        </w:rPr>
      </w:pPr>
      <w:r w:rsidRPr="0078431A">
        <w:rPr>
          <w:color w:val="000000" w:themeColor="text1"/>
        </w:rPr>
        <w:t xml:space="preserve">Authentication mechanism are provided to ensure that messages stored in SQS queue are secured against unauthorized access. Only the AWS account owner can access the queue they create. SQS uses proven cryptographic </w:t>
      </w:r>
      <w:r w:rsidR="00CE4B09" w:rsidRPr="0078431A">
        <w:rPr>
          <w:color w:val="000000" w:themeColor="text1"/>
        </w:rPr>
        <w:t>methods</w:t>
      </w:r>
      <w:r w:rsidRPr="0078431A">
        <w:rPr>
          <w:color w:val="000000" w:themeColor="text1"/>
        </w:rPr>
        <w:t xml:space="preserve"> to authenticate your identity. Either through the use of your access key Id and </w:t>
      </w:r>
      <w:r w:rsidR="00CE4B09" w:rsidRPr="0078431A">
        <w:rPr>
          <w:color w:val="000000" w:themeColor="text1"/>
        </w:rPr>
        <w:t>request</w:t>
      </w:r>
      <w:r w:rsidRPr="0078431A">
        <w:rPr>
          <w:color w:val="000000" w:themeColor="text1"/>
        </w:rPr>
        <w:t xml:space="preserve"> signature, or through the use of X.509 certificate.</w:t>
      </w:r>
    </w:p>
    <w:p w14:paraId="2C188119" w14:textId="544C4564" w:rsidR="00EF6160" w:rsidRPr="0078431A" w:rsidRDefault="000A713D" w:rsidP="009249CE">
      <w:pPr>
        <w:pStyle w:val="ListParagraph"/>
        <w:numPr>
          <w:ilvl w:val="0"/>
          <w:numId w:val="13"/>
        </w:numPr>
        <w:rPr>
          <w:color w:val="000000" w:themeColor="text1"/>
        </w:rPr>
      </w:pPr>
      <w:r w:rsidRPr="0078431A">
        <w:rPr>
          <w:color w:val="000000" w:themeColor="text1"/>
        </w:rPr>
        <w:t>Elastic beanstalk leverages AWS services such as EC2, S3, SNS, ELB and auto scaling to deliver the same reliable, scalable and cost-effective infrastructure that hundreds of business depend on today.</w:t>
      </w:r>
    </w:p>
    <w:p w14:paraId="00D79EFF" w14:textId="3E7C6BF1" w:rsidR="000A713D" w:rsidRPr="0078431A" w:rsidRDefault="00CE4CF6" w:rsidP="009249CE">
      <w:pPr>
        <w:pStyle w:val="ListParagraph"/>
        <w:numPr>
          <w:ilvl w:val="0"/>
          <w:numId w:val="13"/>
        </w:numPr>
        <w:rPr>
          <w:color w:val="000000" w:themeColor="text1"/>
        </w:rPr>
      </w:pPr>
      <w:r w:rsidRPr="0078431A">
        <w:rPr>
          <w:color w:val="000000" w:themeColor="text1"/>
        </w:rPr>
        <w:t>In AWS Elastic Beanstalk, if the application returns response other than 200, OK or there no response within the configured inactivityTimeout period, SQS once again makes the message visible in the queue and available for another attempt at processing.</w:t>
      </w:r>
    </w:p>
    <w:p w14:paraId="4645E4C7" w14:textId="2ECA8485" w:rsidR="00CE4CF6" w:rsidRPr="0078431A" w:rsidRDefault="007A66C6" w:rsidP="009249CE">
      <w:pPr>
        <w:pStyle w:val="ListParagraph"/>
        <w:numPr>
          <w:ilvl w:val="0"/>
          <w:numId w:val="13"/>
        </w:numPr>
        <w:rPr>
          <w:color w:val="000000" w:themeColor="text1"/>
        </w:rPr>
      </w:pPr>
      <w:r w:rsidRPr="0078431A">
        <w:rPr>
          <w:color w:val="000000" w:themeColor="text1"/>
        </w:rPr>
        <w:t>The X-Forwarded-Port request header helps the user identify the port used by the client while sending a request to ELB.</w:t>
      </w:r>
    </w:p>
    <w:p w14:paraId="2A4AAFA5" w14:textId="31619B07" w:rsidR="007A66C6" w:rsidRPr="0078431A" w:rsidRDefault="00FA5DE0" w:rsidP="009249CE">
      <w:pPr>
        <w:pStyle w:val="ListParagraph"/>
        <w:numPr>
          <w:ilvl w:val="0"/>
          <w:numId w:val="13"/>
        </w:numPr>
        <w:rPr>
          <w:color w:val="000000" w:themeColor="text1"/>
        </w:rPr>
      </w:pPr>
      <w:r w:rsidRPr="0078431A">
        <w:rPr>
          <w:color w:val="000000" w:themeColor="text1"/>
        </w:rPr>
        <w:t xml:space="preserve">When designing an Amazon SWF workflow, you precisely define each of the required activities. You then register each </w:t>
      </w:r>
      <w:r w:rsidR="001B6629" w:rsidRPr="0078431A">
        <w:rPr>
          <w:color w:val="000000" w:themeColor="text1"/>
        </w:rPr>
        <w:t>activity</w:t>
      </w:r>
      <w:r w:rsidRPr="0078431A">
        <w:rPr>
          <w:color w:val="000000" w:themeColor="text1"/>
        </w:rPr>
        <w:t xml:space="preserve"> with Amazon SWF as an activity type. when you register the activity, you provide information such as a </w:t>
      </w:r>
      <w:r w:rsidRPr="0078431A">
        <w:rPr>
          <w:b/>
          <w:color w:val="000000" w:themeColor="text1"/>
        </w:rPr>
        <w:t>name</w:t>
      </w:r>
      <w:r w:rsidRPr="0078431A">
        <w:rPr>
          <w:color w:val="000000" w:themeColor="text1"/>
        </w:rPr>
        <w:t xml:space="preserve"> and </w:t>
      </w:r>
      <w:r w:rsidRPr="0078431A">
        <w:rPr>
          <w:b/>
          <w:color w:val="000000" w:themeColor="text1"/>
        </w:rPr>
        <w:t>version</w:t>
      </w:r>
      <w:r w:rsidRPr="0078431A">
        <w:rPr>
          <w:color w:val="000000" w:themeColor="text1"/>
        </w:rPr>
        <w:t xml:space="preserve">, and some </w:t>
      </w:r>
      <w:r w:rsidRPr="0078431A">
        <w:rPr>
          <w:b/>
          <w:color w:val="000000" w:themeColor="text1"/>
        </w:rPr>
        <w:t>timeout values</w:t>
      </w:r>
      <w:r w:rsidRPr="0078431A">
        <w:rPr>
          <w:color w:val="000000" w:themeColor="text1"/>
        </w:rPr>
        <w:t xml:space="preserve"> based on how long you expect the activity to take.</w:t>
      </w:r>
    </w:p>
    <w:p w14:paraId="6756A3A2" w14:textId="204795C0" w:rsidR="00FA5DE0" w:rsidRPr="0078431A" w:rsidRDefault="0053452C" w:rsidP="009249CE">
      <w:pPr>
        <w:pStyle w:val="ListParagraph"/>
        <w:numPr>
          <w:ilvl w:val="0"/>
          <w:numId w:val="13"/>
        </w:numPr>
        <w:rPr>
          <w:color w:val="000000" w:themeColor="text1"/>
        </w:rPr>
      </w:pPr>
      <w:r w:rsidRPr="0078431A">
        <w:rPr>
          <w:color w:val="000000" w:themeColor="text1"/>
        </w:rPr>
        <w:t>If a user has launched an EBS backed instance, the user will be charged for the EBS volume even through the instance is in a stopped state. The instance will be charged for the EC2 hourly cost when it is running.</w:t>
      </w:r>
    </w:p>
    <w:p w14:paraId="75489BA5" w14:textId="46AE5EE0" w:rsidR="0053452C" w:rsidRPr="0078431A" w:rsidRDefault="0053452C" w:rsidP="009249CE">
      <w:pPr>
        <w:pStyle w:val="ListParagraph"/>
        <w:numPr>
          <w:ilvl w:val="0"/>
          <w:numId w:val="13"/>
        </w:numPr>
        <w:rPr>
          <w:color w:val="000000" w:themeColor="text1"/>
        </w:rPr>
      </w:pPr>
      <w:r w:rsidRPr="0078431A">
        <w:rPr>
          <w:color w:val="000000" w:themeColor="text1"/>
        </w:rPr>
        <w:t>When a user trying to create a policy from AWS console, it will have options such as create policy from template or use a policy generator. The user can also define a custom policy or choose the option to have no permission. The policy simulator is not available in the console.</w:t>
      </w:r>
    </w:p>
    <w:p w14:paraId="2A7A95A3" w14:textId="235F2E7F" w:rsidR="0053452C" w:rsidRPr="0078431A" w:rsidRDefault="00186699" w:rsidP="009249CE">
      <w:pPr>
        <w:pStyle w:val="ListParagraph"/>
        <w:numPr>
          <w:ilvl w:val="0"/>
          <w:numId w:val="13"/>
        </w:numPr>
        <w:rPr>
          <w:color w:val="000000" w:themeColor="text1"/>
        </w:rPr>
      </w:pPr>
      <w:r w:rsidRPr="0078431A">
        <w:rPr>
          <w:color w:val="000000" w:themeColor="text1"/>
        </w:rPr>
        <w:t xml:space="preserve">AWS S3 follow the eventual </w:t>
      </w:r>
      <w:r w:rsidR="006E2158" w:rsidRPr="0078431A">
        <w:rPr>
          <w:color w:val="000000" w:themeColor="text1"/>
        </w:rPr>
        <w:t>consistent</w:t>
      </w:r>
      <w:r w:rsidRPr="0078431A">
        <w:rPr>
          <w:color w:val="000000" w:themeColor="text1"/>
        </w:rPr>
        <w:t xml:space="preserve"> </w:t>
      </w:r>
      <w:r w:rsidR="006E2158" w:rsidRPr="0078431A">
        <w:rPr>
          <w:color w:val="000000" w:themeColor="text1"/>
        </w:rPr>
        <w:t>model. Once</w:t>
      </w:r>
      <w:r w:rsidRPr="0078431A">
        <w:rPr>
          <w:color w:val="000000" w:themeColor="text1"/>
        </w:rPr>
        <w:t xml:space="preserve"> the object is updated it may return a new value or the old value based on whether all the content is replicated across multiple servers until it becomes </w:t>
      </w:r>
      <w:r w:rsidR="006E2158" w:rsidRPr="0078431A">
        <w:rPr>
          <w:color w:val="000000" w:themeColor="text1"/>
        </w:rPr>
        <w:t>consistent (eventual).</w:t>
      </w:r>
    </w:p>
    <w:p w14:paraId="15879030" w14:textId="0DFA9D47" w:rsidR="006E2158" w:rsidRPr="0078431A" w:rsidRDefault="002C3B65" w:rsidP="009249CE">
      <w:pPr>
        <w:pStyle w:val="ListParagraph"/>
        <w:numPr>
          <w:ilvl w:val="0"/>
          <w:numId w:val="13"/>
        </w:numPr>
        <w:rPr>
          <w:color w:val="000000" w:themeColor="text1"/>
        </w:rPr>
      </w:pPr>
      <w:r w:rsidRPr="0078431A">
        <w:rPr>
          <w:color w:val="000000" w:themeColor="text1"/>
        </w:rPr>
        <w:t>AWS Elastic beanstalk will change the health status of web server environment tier to grey color when your application’s health status is unknown (because status is reported when the application is not in the ready state).</w:t>
      </w:r>
    </w:p>
    <w:p w14:paraId="62706164" w14:textId="4D14C14D" w:rsidR="007D2F84" w:rsidRPr="0078431A" w:rsidRDefault="007D2F84" w:rsidP="007D2F84">
      <w:pPr>
        <w:rPr>
          <w:color w:val="000000" w:themeColor="text1"/>
        </w:rPr>
      </w:pPr>
    </w:p>
    <w:p w14:paraId="30487FEA" w14:textId="685FFEC9" w:rsidR="007D2F84" w:rsidRPr="0078431A" w:rsidRDefault="007D2F84" w:rsidP="007D2F84">
      <w:pPr>
        <w:rPr>
          <w:color w:val="000000" w:themeColor="text1"/>
        </w:rPr>
      </w:pPr>
    </w:p>
    <w:p w14:paraId="45BE4980" w14:textId="77777777" w:rsidR="007D2F84" w:rsidRPr="0078431A" w:rsidRDefault="007D2F84" w:rsidP="007D2F84">
      <w:pPr>
        <w:rPr>
          <w:color w:val="000000" w:themeColor="text1"/>
        </w:rPr>
      </w:pPr>
    </w:p>
    <w:p w14:paraId="03F1734E" w14:textId="3BCC244A" w:rsidR="007D2F84" w:rsidRPr="0078431A" w:rsidRDefault="007D2F84" w:rsidP="009249CE">
      <w:pPr>
        <w:pStyle w:val="ListParagraph"/>
        <w:numPr>
          <w:ilvl w:val="0"/>
          <w:numId w:val="13"/>
        </w:numPr>
        <w:rPr>
          <w:color w:val="000000" w:themeColor="text1"/>
        </w:rPr>
      </w:pPr>
      <w:r w:rsidRPr="0078431A">
        <w:rPr>
          <w:color w:val="000000" w:themeColor="text1"/>
        </w:rPr>
        <w:lastRenderedPageBreak/>
        <w:t>If the user is going to specify an IP range in RDS security group, AWS recommends using the private IP address of the EC2 instance. This provides a more direct network route from the EC2 instance to the RDS instance, and doesn’t incur network charge for the data send outside the Amazon network.</w:t>
      </w:r>
    </w:p>
    <w:p w14:paraId="2198FDAE" w14:textId="0C5A9F9E" w:rsidR="007D2F84" w:rsidRPr="0078431A" w:rsidRDefault="00F555D0" w:rsidP="009249CE">
      <w:pPr>
        <w:pStyle w:val="ListParagraph"/>
        <w:numPr>
          <w:ilvl w:val="0"/>
          <w:numId w:val="13"/>
        </w:numPr>
        <w:rPr>
          <w:color w:val="000000" w:themeColor="text1"/>
        </w:rPr>
      </w:pPr>
      <w:r w:rsidRPr="0078431A">
        <w:rPr>
          <w:color w:val="000000" w:themeColor="text1"/>
        </w:rPr>
        <w:t>The EBS snapshot are a point in time backup of EBS volume. It is an incremental snapshot, but is always specific to the region and never specific to a single AZ. Hence the statement “It is stored in the same AZ as the volume” is incorrect.</w:t>
      </w:r>
    </w:p>
    <w:p w14:paraId="0BAA31D0" w14:textId="6DC2266F" w:rsidR="00F555D0" w:rsidRPr="0078431A" w:rsidRDefault="00F555D0" w:rsidP="00F555D0">
      <w:pPr>
        <w:pStyle w:val="ListParagraph"/>
        <w:ind w:left="720" w:firstLine="0"/>
        <w:rPr>
          <w:color w:val="000000" w:themeColor="text1"/>
        </w:rPr>
      </w:pPr>
      <w:r w:rsidRPr="0078431A">
        <w:rPr>
          <w:color w:val="000000" w:themeColor="text1"/>
        </w:rPr>
        <w:t>~ When creating an EBS the user can not specify the subnet or VPC. However, the user must create the EBS in the same zone as the instance so that it can attached the EBS volume to the running instance</w:t>
      </w:r>
      <w:r w:rsidR="0000440B" w:rsidRPr="0078431A">
        <w:rPr>
          <w:color w:val="000000" w:themeColor="text1"/>
        </w:rPr>
        <w:t>.</w:t>
      </w:r>
    </w:p>
    <w:p w14:paraId="4C496EA7" w14:textId="7FF006B5" w:rsidR="0000440B" w:rsidRPr="0078431A" w:rsidRDefault="0000440B" w:rsidP="009249CE">
      <w:pPr>
        <w:pStyle w:val="ListParagraph"/>
        <w:numPr>
          <w:ilvl w:val="0"/>
          <w:numId w:val="13"/>
        </w:numPr>
        <w:rPr>
          <w:color w:val="000000" w:themeColor="text1"/>
        </w:rPr>
      </w:pPr>
      <w:r w:rsidRPr="0078431A">
        <w:rPr>
          <w:color w:val="000000" w:themeColor="text1"/>
        </w:rPr>
        <w:t>AWS Elastic beanstalk is best suited for those groups who want to deploy and manage their application within minutes in the AWS cloud. As a bonus, you don’t even need experience with cloud computing to get started.</w:t>
      </w:r>
    </w:p>
    <w:p w14:paraId="0051520A" w14:textId="2FFD7343" w:rsidR="0000440B" w:rsidRPr="0078431A" w:rsidRDefault="00AE5B4A" w:rsidP="009249CE">
      <w:pPr>
        <w:pStyle w:val="ListParagraph"/>
        <w:numPr>
          <w:ilvl w:val="0"/>
          <w:numId w:val="13"/>
        </w:numPr>
        <w:rPr>
          <w:color w:val="000000" w:themeColor="text1"/>
        </w:rPr>
      </w:pPr>
      <w:r w:rsidRPr="0078431A">
        <w:rPr>
          <w:color w:val="000000" w:themeColor="text1"/>
        </w:rPr>
        <w:t xml:space="preserve">If you delete a queue, you need to wait at least 60 seconds before creating a queue with the same name. Please note that when you delete a queue. The deletion process takes up to 60 seconds, request you send to a recently deleted queue might succeed during the 60 seconds period. For example, a </w:t>
      </w:r>
      <w:proofErr w:type="spellStart"/>
      <w:r w:rsidRPr="0078431A">
        <w:rPr>
          <w:color w:val="000000" w:themeColor="text1"/>
        </w:rPr>
        <w:t>SendMessage</w:t>
      </w:r>
      <w:proofErr w:type="spellEnd"/>
      <w:r w:rsidRPr="0078431A">
        <w:rPr>
          <w:color w:val="000000" w:themeColor="text1"/>
        </w:rPr>
        <w:t xml:space="preserve"> request might </w:t>
      </w:r>
      <w:proofErr w:type="gramStart"/>
      <w:r w:rsidRPr="0078431A">
        <w:rPr>
          <w:color w:val="000000" w:themeColor="text1"/>
        </w:rPr>
        <w:t>succeed ,</w:t>
      </w:r>
      <w:proofErr w:type="gramEnd"/>
      <w:r w:rsidRPr="0078431A">
        <w:rPr>
          <w:color w:val="000000" w:themeColor="text1"/>
        </w:rPr>
        <w:t xml:space="preserve">  but after 60 seconds the queue and that message you send no longer exist</w:t>
      </w:r>
      <w:r w:rsidR="00163649" w:rsidRPr="0078431A">
        <w:rPr>
          <w:color w:val="000000" w:themeColor="text1"/>
        </w:rPr>
        <w:t>s</w:t>
      </w:r>
      <w:r w:rsidRPr="0078431A">
        <w:rPr>
          <w:color w:val="000000" w:themeColor="text1"/>
        </w:rPr>
        <w:t>.</w:t>
      </w:r>
    </w:p>
    <w:p w14:paraId="293BA137" w14:textId="235702F9" w:rsidR="001B1C59" w:rsidRPr="0078431A" w:rsidRDefault="00DA3BE2" w:rsidP="009249CE">
      <w:pPr>
        <w:pStyle w:val="ListParagraph"/>
        <w:numPr>
          <w:ilvl w:val="0"/>
          <w:numId w:val="13"/>
        </w:numPr>
        <w:rPr>
          <w:color w:val="000000" w:themeColor="text1"/>
        </w:rPr>
      </w:pPr>
      <w:r w:rsidRPr="0078431A">
        <w:rPr>
          <w:color w:val="000000" w:themeColor="text1"/>
        </w:rPr>
        <w:t xml:space="preserve">Tags help you to categorize your load balancer in different way, for example, by purpose, owner or environment. The following basic restriction apply to tags. The </w:t>
      </w:r>
      <w:r w:rsidR="004D5CD8" w:rsidRPr="0078431A">
        <w:rPr>
          <w:b/>
          <w:color w:val="000000" w:themeColor="text1"/>
        </w:rPr>
        <w:t>maximum tags</w:t>
      </w:r>
      <w:r w:rsidRPr="0078431A">
        <w:rPr>
          <w:b/>
          <w:color w:val="000000" w:themeColor="text1"/>
        </w:rPr>
        <w:t xml:space="preserve"> per resource is </w:t>
      </w:r>
      <w:r w:rsidR="0032763A" w:rsidRPr="0078431A">
        <w:rPr>
          <w:b/>
          <w:color w:val="000000" w:themeColor="text1"/>
        </w:rPr>
        <w:t>5</w:t>
      </w:r>
      <w:r w:rsidRPr="0078431A">
        <w:rPr>
          <w:b/>
          <w:color w:val="000000" w:themeColor="text1"/>
        </w:rPr>
        <w:t>0</w:t>
      </w:r>
      <w:r w:rsidRPr="0078431A">
        <w:rPr>
          <w:color w:val="000000" w:themeColor="text1"/>
        </w:rPr>
        <w:t xml:space="preserve">. The maximum </w:t>
      </w:r>
      <w:r w:rsidR="004D5CD8" w:rsidRPr="0078431A">
        <w:rPr>
          <w:color w:val="000000" w:themeColor="text1"/>
        </w:rPr>
        <w:t xml:space="preserve">key length </w:t>
      </w:r>
      <w:r w:rsidRPr="0078431A">
        <w:rPr>
          <w:color w:val="000000" w:themeColor="text1"/>
        </w:rPr>
        <w:t>size is 12</w:t>
      </w:r>
      <w:r w:rsidR="0032763A" w:rsidRPr="0078431A">
        <w:rPr>
          <w:color w:val="000000" w:themeColor="text1"/>
        </w:rPr>
        <w:t>8</w:t>
      </w:r>
      <w:r w:rsidRPr="0078431A">
        <w:rPr>
          <w:color w:val="000000" w:themeColor="text1"/>
        </w:rPr>
        <w:t xml:space="preserve"> </w:t>
      </w:r>
      <w:r w:rsidR="004D5CD8" w:rsidRPr="0078431A">
        <w:rPr>
          <w:color w:val="000000" w:themeColor="text1"/>
        </w:rPr>
        <w:t>Unicode</w:t>
      </w:r>
      <w:r w:rsidRPr="0078431A">
        <w:rPr>
          <w:color w:val="000000" w:themeColor="text1"/>
        </w:rPr>
        <w:t xml:space="preserve"> </w:t>
      </w:r>
      <w:r w:rsidR="004D5CD8" w:rsidRPr="0078431A">
        <w:rPr>
          <w:color w:val="000000" w:themeColor="text1"/>
        </w:rPr>
        <w:t>characters and value 25</w:t>
      </w:r>
      <w:r w:rsidR="0032763A" w:rsidRPr="0078431A">
        <w:rPr>
          <w:color w:val="000000" w:themeColor="text1"/>
        </w:rPr>
        <w:t>6</w:t>
      </w:r>
      <w:r w:rsidR="004D5CD8" w:rsidRPr="0078431A">
        <w:rPr>
          <w:color w:val="000000" w:themeColor="text1"/>
        </w:rPr>
        <w:t xml:space="preserve"> Unicode characters. Tags key value are case sensitive.</w:t>
      </w:r>
    </w:p>
    <w:p w14:paraId="33706614" w14:textId="28CEC052" w:rsidR="004D5CD8" w:rsidRPr="0078431A" w:rsidRDefault="00C95618" w:rsidP="009249CE">
      <w:pPr>
        <w:pStyle w:val="ListParagraph"/>
        <w:numPr>
          <w:ilvl w:val="0"/>
          <w:numId w:val="13"/>
        </w:numPr>
        <w:rPr>
          <w:color w:val="000000" w:themeColor="text1"/>
        </w:rPr>
      </w:pPr>
      <w:r w:rsidRPr="0078431A">
        <w:rPr>
          <w:color w:val="000000" w:themeColor="text1"/>
        </w:rPr>
        <w:t>S3 bucket can be in one the three state.</w:t>
      </w:r>
    </w:p>
    <w:p w14:paraId="1EB4DF96" w14:textId="62BD88A0" w:rsidR="00C95618" w:rsidRPr="0078431A" w:rsidRDefault="00C95618" w:rsidP="00C95618">
      <w:pPr>
        <w:pStyle w:val="ListParagraph"/>
        <w:ind w:left="720" w:firstLine="0"/>
        <w:rPr>
          <w:color w:val="000000" w:themeColor="text1"/>
        </w:rPr>
      </w:pPr>
      <w:r w:rsidRPr="0078431A">
        <w:rPr>
          <w:color w:val="000000" w:themeColor="text1"/>
        </w:rPr>
        <w:t>~ unversioned (default).</w:t>
      </w:r>
    </w:p>
    <w:p w14:paraId="17C334D9" w14:textId="2C21391A" w:rsidR="00C95618" w:rsidRPr="0078431A" w:rsidRDefault="00C95618" w:rsidP="00C95618">
      <w:pPr>
        <w:pStyle w:val="ListParagraph"/>
        <w:ind w:left="720" w:firstLine="0"/>
        <w:rPr>
          <w:color w:val="000000" w:themeColor="text1"/>
        </w:rPr>
      </w:pPr>
      <w:r w:rsidRPr="0078431A">
        <w:rPr>
          <w:color w:val="000000" w:themeColor="text1"/>
        </w:rPr>
        <w:t>~ versioning-enabled.</w:t>
      </w:r>
    </w:p>
    <w:p w14:paraId="38CAC0A9" w14:textId="35551F2B" w:rsidR="00C95618" w:rsidRPr="0078431A" w:rsidRDefault="00C95618" w:rsidP="00C95618">
      <w:pPr>
        <w:pStyle w:val="ListParagraph"/>
        <w:ind w:left="720" w:firstLine="0"/>
        <w:rPr>
          <w:color w:val="000000" w:themeColor="text1"/>
        </w:rPr>
      </w:pPr>
      <w:r w:rsidRPr="0078431A">
        <w:rPr>
          <w:color w:val="000000" w:themeColor="text1"/>
        </w:rPr>
        <w:t>~ versioning-suspended.</w:t>
      </w:r>
    </w:p>
    <w:p w14:paraId="1D9996EE" w14:textId="03F43450" w:rsidR="00773436" w:rsidRPr="0078431A" w:rsidRDefault="00773436" w:rsidP="00C95618">
      <w:pPr>
        <w:pStyle w:val="ListParagraph"/>
        <w:ind w:left="720" w:firstLine="0"/>
        <w:rPr>
          <w:color w:val="000000" w:themeColor="text1"/>
        </w:rPr>
      </w:pPr>
      <w:r w:rsidRPr="0078431A">
        <w:rPr>
          <w:color w:val="000000" w:themeColor="text1"/>
        </w:rPr>
        <w:t xml:space="preserve">The bucket owner can configure the versioning state of the bucket. The versioning state applies to all (never some) of the object in that bucket. The </w:t>
      </w:r>
      <w:r w:rsidR="00845815" w:rsidRPr="0078431A">
        <w:rPr>
          <w:color w:val="000000" w:themeColor="text1"/>
        </w:rPr>
        <w:t>first-time</w:t>
      </w:r>
      <w:r w:rsidRPr="0078431A">
        <w:rPr>
          <w:color w:val="000000" w:themeColor="text1"/>
        </w:rPr>
        <w:t xml:space="preserve"> owner enables a bucket for versioning, objects in it are thereafter always versioned and given a unique version ID.</w:t>
      </w:r>
    </w:p>
    <w:p w14:paraId="4CFF556F" w14:textId="6262D178" w:rsidR="00991EDB" w:rsidRPr="0078431A" w:rsidRDefault="00817698" w:rsidP="009249CE">
      <w:pPr>
        <w:pStyle w:val="ListParagraph"/>
        <w:numPr>
          <w:ilvl w:val="0"/>
          <w:numId w:val="13"/>
        </w:numPr>
        <w:rPr>
          <w:color w:val="000000" w:themeColor="text1"/>
        </w:rPr>
      </w:pPr>
      <w:r w:rsidRPr="0078431A">
        <w:rPr>
          <w:color w:val="000000" w:themeColor="text1"/>
        </w:rPr>
        <w:t>To configure SQS message retention period, set the MessageRetentionPeriod attribute using the SetQueueAttribute method. This attribute is used to specify the number of seconds a message will be retained by SQS. Currently the default value for the message retention period is 4 days. Using the MessageRetentionPeriod attribute, the message retention period can be set anywhere from 1 minute to 14 days.</w:t>
      </w:r>
    </w:p>
    <w:p w14:paraId="040ADA1D" w14:textId="55E55ED0" w:rsidR="00817698" w:rsidRPr="0078431A" w:rsidRDefault="009111C2" w:rsidP="009249CE">
      <w:pPr>
        <w:pStyle w:val="ListParagraph"/>
        <w:numPr>
          <w:ilvl w:val="0"/>
          <w:numId w:val="13"/>
        </w:numPr>
        <w:rPr>
          <w:color w:val="000000" w:themeColor="text1"/>
        </w:rPr>
      </w:pPr>
      <w:r w:rsidRPr="0078431A">
        <w:rPr>
          <w:color w:val="000000" w:themeColor="text1"/>
        </w:rPr>
        <w:t xml:space="preserve">A user can see the number of Autoscaling resources currently allowed for the AWS account by using the as-describe-account-limits command or by calling the </w:t>
      </w:r>
      <w:proofErr w:type="spellStart"/>
      <w:r w:rsidRPr="0078431A">
        <w:rPr>
          <w:color w:val="000000" w:themeColor="text1"/>
        </w:rPr>
        <w:t>DescribeAccountLimits</w:t>
      </w:r>
      <w:proofErr w:type="spellEnd"/>
      <w:r w:rsidRPr="0078431A">
        <w:rPr>
          <w:color w:val="000000" w:themeColor="text1"/>
        </w:rPr>
        <w:t xml:space="preserve"> action.</w:t>
      </w:r>
    </w:p>
    <w:p w14:paraId="47C10FA2" w14:textId="2CB38B34" w:rsidR="009111C2" w:rsidRPr="0078431A" w:rsidRDefault="00D06D68" w:rsidP="009249CE">
      <w:pPr>
        <w:pStyle w:val="ListParagraph"/>
        <w:numPr>
          <w:ilvl w:val="0"/>
          <w:numId w:val="13"/>
        </w:numPr>
        <w:rPr>
          <w:color w:val="000000" w:themeColor="text1"/>
        </w:rPr>
      </w:pPr>
      <w:r w:rsidRPr="0078431A">
        <w:rPr>
          <w:color w:val="000000" w:themeColor="text1"/>
        </w:rPr>
        <w:t>IAM is free service. You can create as many IAM users or groups as desired free of cost.</w:t>
      </w:r>
    </w:p>
    <w:p w14:paraId="7EF003BB" w14:textId="604BD403" w:rsidR="00D06D68" w:rsidRPr="0078431A" w:rsidRDefault="00606D7E" w:rsidP="009249CE">
      <w:pPr>
        <w:pStyle w:val="ListParagraph"/>
        <w:numPr>
          <w:ilvl w:val="0"/>
          <w:numId w:val="13"/>
        </w:numPr>
        <w:rPr>
          <w:color w:val="000000" w:themeColor="text1"/>
        </w:rPr>
      </w:pPr>
      <w:r w:rsidRPr="0078431A">
        <w:rPr>
          <w:color w:val="000000" w:themeColor="text1"/>
        </w:rPr>
        <w:t>I</w:t>
      </w:r>
      <w:r w:rsidR="007C6FD7" w:rsidRPr="0078431A">
        <w:rPr>
          <w:color w:val="000000" w:themeColor="text1"/>
        </w:rPr>
        <w:t>f</w:t>
      </w:r>
      <w:r w:rsidRPr="0078431A">
        <w:rPr>
          <w:color w:val="000000" w:themeColor="text1"/>
        </w:rPr>
        <w:t xml:space="preserve"> the user is using server-side encryption feature, Amazon S3 encry</w:t>
      </w:r>
      <w:r w:rsidR="001D1DB2" w:rsidRPr="0078431A">
        <w:rPr>
          <w:color w:val="000000" w:themeColor="text1"/>
        </w:rPr>
        <w:t>pts the object data before saving it on disks in its data centers and decrypts it when the user downloads the objects. Thus, the user is free from the tasks of managing encryption keys, and related tools.</w:t>
      </w:r>
    </w:p>
    <w:p w14:paraId="149BFE64" w14:textId="79A2119F" w:rsidR="001D1DB2" w:rsidRPr="0078431A" w:rsidRDefault="00866995" w:rsidP="009249CE">
      <w:pPr>
        <w:pStyle w:val="ListParagraph"/>
        <w:numPr>
          <w:ilvl w:val="0"/>
          <w:numId w:val="13"/>
        </w:numPr>
        <w:rPr>
          <w:color w:val="000000" w:themeColor="text1"/>
        </w:rPr>
      </w:pPr>
      <w:r w:rsidRPr="0078431A">
        <w:rPr>
          <w:color w:val="000000" w:themeColor="text1"/>
        </w:rPr>
        <w:t>If a user is running two instances in separate AZs, it will provide HA with ELB since ELB will automatically stop routing the traffic to unhealthy instances and send it to healthy instances only.</w:t>
      </w:r>
    </w:p>
    <w:p w14:paraId="598B0229" w14:textId="6EA950DE" w:rsidR="00BC6DC5" w:rsidRPr="0078431A" w:rsidRDefault="0069691C" w:rsidP="009249CE">
      <w:pPr>
        <w:pStyle w:val="ListParagraph"/>
        <w:numPr>
          <w:ilvl w:val="0"/>
          <w:numId w:val="13"/>
        </w:numPr>
        <w:rPr>
          <w:color w:val="000000" w:themeColor="text1"/>
        </w:rPr>
      </w:pPr>
      <w:r w:rsidRPr="0078431A">
        <w:rPr>
          <w:color w:val="000000" w:themeColor="text1"/>
        </w:rPr>
        <w:t>Amazon DynamoDB supports incremental and decremental atomic operations.</w:t>
      </w:r>
    </w:p>
    <w:p w14:paraId="709039B9" w14:textId="69FDE7B8" w:rsidR="00A50D14" w:rsidRPr="0078431A" w:rsidRDefault="00ED6C7F" w:rsidP="009249CE">
      <w:pPr>
        <w:pStyle w:val="ListParagraph"/>
        <w:numPr>
          <w:ilvl w:val="0"/>
          <w:numId w:val="13"/>
        </w:numPr>
        <w:rPr>
          <w:color w:val="000000" w:themeColor="text1"/>
        </w:rPr>
      </w:pPr>
      <w:r w:rsidRPr="0078431A">
        <w:rPr>
          <w:color w:val="000000" w:themeColor="text1"/>
        </w:rPr>
        <w:t>Amazon S3 offers access policy options bro</w:t>
      </w:r>
      <w:r w:rsidR="00E77AB3" w:rsidRPr="0078431A">
        <w:rPr>
          <w:color w:val="000000" w:themeColor="text1"/>
        </w:rPr>
        <w:t xml:space="preserve">adly categorized as resource-based policies and user policies. Access policies, such as ACL and resources policy can be attached to the bucket. With the object the user can only have ACL and not an object policy. The user can also attach access policies to the IAM users in the account. </w:t>
      </w:r>
      <w:r w:rsidR="00E77AB3" w:rsidRPr="0078431A">
        <w:rPr>
          <w:color w:val="000000" w:themeColor="text1"/>
        </w:rPr>
        <w:lastRenderedPageBreak/>
        <w:t>These are called user policies.</w:t>
      </w:r>
    </w:p>
    <w:p w14:paraId="2C13B442" w14:textId="1863D341" w:rsidR="00CF7FB8" w:rsidRPr="0078431A" w:rsidRDefault="00EF4105" w:rsidP="009249CE">
      <w:pPr>
        <w:pStyle w:val="ListParagraph"/>
        <w:numPr>
          <w:ilvl w:val="0"/>
          <w:numId w:val="13"/>
        </w:numPr>
        <w:rPr>
          <w:color w:val="000000" w:themeColor="text1"/>
        </w:rPr>
      </w:pPr>
      <w:r w:rsidRPr="0078431A">
        <w:rPr>
          <w:color w:val="000000" w:themeColor="text1"/>
        </w:rPr>
        <w:t>DynamoDB, an index cannot be modified once it is created.</w:t>
      </w:r>
    </w:p>
    <w:p w14:paraId="16F3DFC1" w14:textId="5905490C" w:rsidR="00EF4105" w:rsidRPr="0078431A" w:rsidRDefault="0073714F" w:rsidP="009249CE">
      <w:pPr>
        <w:pStyle w:val="ListParagraph"/>
        <w:numPr>
          <w:ilvl w:val="0"/>
          <w:numId w:val="13"/>
        </w:numPr>
        <w:rPr>
          <w:color w:val="000000" w:themeColor="text1"/>
        </w:rPr>
      </w:pPr>
      <w:r w:rsidRPr="0078431A">
        <w:rPr>
          <w:color w:val="000000" w:themeColor="text1"/>
        </w:rPr>
        <w:t>When a user is trying to mount a blank EBS volume, it is required that the user first creates a file system within the volume.</w:t>
      </w:r>
    </w:p>
    <w:p w14:paraId="3AD03C22" w14:textId="3E21B126" w:rsidR="0073714F" w:rsidRPr="0078431A" w:rsidRDefault="00A40178" w:rsidP="009249CE">
      <w:pPr>
        <w:pStyle w:val="ListParagraph"/>
        <w:numPr>
          <w:ilvl w:val="0"/>
          <w:numId w:val="13"/>
        </w:numPr>
        <w:rPr>
          <w:color w:val="000000" w:themeColor="text1"/>
        </w:rPr>
      </w:pPr>
      <w:r w:rsidRPr="0078431A">
        <w:rPr>
          <w:color w:val="000000" w:themeColor="text1"/>
        </w:rPr>
        <w:t>With regards to RDS, the user can manage the configuration of D</w:t>
      </w:r>
      <w:r w:rsidR="00B775CF" w:rsidRPr="0078431A">
        <w:rPr>
          <w:color w:val="000000" w:themeColor="text1"/>
        </w:rPr>
        <w:t>B</w:t>
      </w:r>
      <w:r w:rsidRPr="0078431A">
        <w:rPr>
          <w:color w:val="000000" w:themeColor="text1"/>
        </w:rPr>
        <w:t xml:space="preserve"> engine by using the DB parameter group. A DB group contains engine configuration </w:t>
      </w:r>
      <w:r w:rsidR="00B775CF" w:rsidRPr="0078431A">
        <w:rPr>
          <w:color w:val="000000" w:themeColor="text1"/>
        </w:rPr>
        <w:t>values</w:t>
      </w:r>
      <w:r w:rsidRPr="0078431A">
        <w:rPr>
          <w:color w:val="000000" w:themeColor="text1"/>
        </w:rPr>
        <w:t xml:space="preserve"> that can be applied to one or more D</w:t>
      </w:r>
      <w:r w:rsidR="00B775CF" w:rsidRPr="0078431A">
        <w:rPr>
          <w:color w:val="000000" w:themeColor="text1"/>
        </w:rPr>
        <w:t>B</w:t>
      </w:r>
      <w:r w:rsidRPr="0078431A">
        <w:rPr>
          <w:color w:val="000000" w:themeColor="text1"/>
        </w:rPr>
        <w:t xml:space="preserve"> instances of the same instance type.</w:t>
      </w:r>
    </w:p>
    <w:p w14:paraId="2D95E3F6" w14:textId="34D71449" w:rsidR="00FA752F" w:rsidRPr="0078431A" w:rsidRDefault="00716F50" w:rsidP="009249CE">
      <w:pPr>
        <w:pStyle w:val="ListParagraph"/>
        <w:numPr>
          <w:ilvl w:val="0"/>
          <w:numId w:val="13"/>
        </w:numPr>
        <w:rPr>
          <w:color w:val="000000" w:themeColor="text1"/>
        </w:rPr>
      </w:pPr>
      <w:r w:rsidRPr="0078431A">
        <w:rPr>
          <w:color w:val="000000" w:themeColor="text1"/>
        </w:rPr>
        <w:t xml:space="preserve">If a user is configuring HTTPS on the front end and TCP on the back end, ELB will not allow saving these listeners and will respond back with the </w:t>
      </w:r>
      <w:r w:rsidR="00D377AA" w:rsidRPr="0078431A">
        <w:rPr>
          <w:color w:val="000000" w:themeColor="text1"/>
        </w:rPr>
        <w:t>message. “Load</w:t>
      </w:r>
      <w:r w:rsidRPr="0078431A">
        <w:rPr>
          <w:color w:val="000000" w:themeColor="text1"/>
        </w:rPr>
        <w:t xml:space="preserve"> balancer protocol is an application layer protocol, but instance protocol is not. Both the load balancer protocol and the instance protocol should be at the same layer, please fix it.”</w:t>
      </w:r>
    </w:p>
    <w:p w14:paraId="44F94C93" w14:textId="4A105A47" w:rsidR="00716F50" w:rsidRPr="0078431A" w:rsidRDefault="00B24423" w:rsidP="009249CE">
      <w:pPr>
        <w:pStyle w:val="ListParagraph"/>
        <w:numPr>
          <w:ilvl w:val="0"/>
          <w:numId w:val="13"/>
        </w:numPr>
        <w:rPr>
          <w:color w:val="000000" w:themeColor="text1"/>
        </w:rPr>
      </w:pPr>
      <w:r w:rsidRPr="0078431A">
        <w:rPr>
          <w:color w:val="000000" w:themeColor="text1"/>
        </w:rPr>
        <w:t>Comparing with on-premises or EC2 based MS-SQL, RDS provides an automated backup feature, PIOPS is available with both RDS and EBS, However HA is not available with MS SQL.</w:t>
      </w:r>
    </w:p>
    <w:p w14:paraId="3ECCE3DF" w14:textId="0B600822" w:rsidR="00B24423" w:rsidRPr="0078431A" w:rsidRDefault="007E6618" w:rsidP="009249CE">
      <w:pPr>
        <w:pStyle w:val="ListParagraph"/>
        <w:numPr>
          <w:ilvl w:val="0"/>
          <w:numId w:val="13"/>
        </w:numPr>
        <w:rPr>
          <w:color w:val="000000" w:themeColor="text1"/>
        </w:rPr>
      </w:pPr>
      <w:r w:rsidRPr="0078431A">
        <w:rPr>
          <w:color w:val="000000" w:themeColor="text1"/>
        </w:rPr>
        <w:t>The EC2</w:t>
      </w:r>
      <w:r w:rsidR="004C5025" w:rsidRPr="0078431A">
        <w:rPr>
          <w:color w:val="000000" w:themeColor="text1"/>
        </w:rPr>
        <w:t xml:space="preserve"> instances are registered with the load balancer using the IP address associated with the instance. When the instance is stopped and then started. The IP address with the instance changes. This prevents the load balancer from routing traffic to the restarted instance. When the user stops and then start registered EC2 instances, it is recommended that to de-register the stopped instance from load balancer, and then register the restarted instance. Failure to do so may prevent the load balancer from performing health check and routing the traffic to the restarted instance.</w:t>
      </w:r>
    </w:p>
    <w:p w14:paraId="7E24B09A" w14:textId="479577B7" w:rsidR="004C5025" w:rsidRPr="0078431A" w:rsidRDefault="005E1AA2" w:rsidP="009249CE">
      <w:pPr>
        <w:pStyle w:val="ListParagraph"/>
        <w:numPr>
          <w:ilvl w:val="0"/>
          <w:numId w:val="13"/>
        </w:numPr>
        <w:rPr>
          <w:color w:val="000000" w:themeColor="text1"/>
        </w:rPr>
      </w:pPr>
      <w:r w:rsidRPr="0078431A">
        <w:rPr>
          <w:i/>
          <w:color w:val="000000" w:themeColor="text1"/>
        </w:rPr>
        <w:t xml:space="preserve">In order to enable encryption at rest using EC2 and Elastic lock store, </w:t>
      </w:r>
      <w:r w:rsidR="00E132CB" w:rsidRPr="0078431A">
        <w:rPr>
          <w:i/>
          <w:color w:val="000000" w:themeColor="text1"/>
        </w:rPr>
        <w:t>you</w:t>
      </w:r>
      <w:r w:rsidRPr="0078431A">
        <w:rPr>
          <w:i/>
          <w:color w:val="000000" w:themeColor="text1"/>
        </w:rPr>
        <w:t xml:space="preserve"> must configure </w:t>
      </w:r>
      <w:r w:rsidR="00E132CB" w:rsidRPr="0078431A">
        <w:rPr>
          <w:i/>
          <w:color w:val="000000" w:themeColor="text1"/>
        </w:rPr>
        <w:t>encryption when creating the EBS volume</w:t>
      </w:r>
      <w:r w:rsidR="00E132CB" w:rsidRPr="0078431A">
        <w:rPr>
          <w:color w:val="000000" w:themeColor="text1"/>
        </w:rPr>
        <w:t>.</w:t>
      </w:r>
    </w:p>
    <w:p w14:paraId="4C1E9301" w14:textId="4039FB2E" w:rsidR="00E132CB" w:rsidRPr="0078431A" w:rsidRDefault="00BE03C3" w:rsidP="009249CE">
      <w:pPr>
        <w:pStyle w:val="ListParagraph"/>
        <w:numPr>
          <w:ilvl w:val="0"/>
          <w:numId w:val="13"/>
        </w:numPr>
        <w:rPr>
          <w:color w:val="000000" w:themeColor="text1"/>
        </w:rPr>
      </w:pPr>
      <w:r w:rsidRPr="0078431A">
        <w:rPr>
          <w:color w:val="000000" w:themeColor="text1"/>
        </w:rPr>
        <w:t>504 Error is a Gateway timeout error.</w:t>
      </w:r>
    </w:p>
    <w:p w14:paraId="0B65DEDE" w14:textId="0CCEA3BB" w:rsidR="00BE03C3" w:rsidRPr="0078431A" w:rsidRDefault="003569B6" w:rsidP="003569B6">
      <w:pPr>
        <w:ind w:left="360"/>
        <w:jc w:val="center"/>
        <w:rPr>
          <w:b/>
          <w:color w:val="000000" w:themeColor="text1"/>
          <w:sz w:val="32"/>
          <w:szCs w:val="32"/>
          <w:u w:val="single"/>
        </w:rPr>
      </w:pPr>
      <w:proofErr w:type="spellStart"/>
      <w:r w:rsidRPr="0078431A">
        <w:rPr>
          <w:b/>
          <w:color w:val="000000" w:themeColor="text1"/>
          <w:sz w:val="32"/>
          <w:szCs w:val="32"/>
          <w:u w:val="single"/>
        </w:rPr>
        <w:t>ElasticCache</w:t>
      </w:r>
      <w:proofErr w:type="spellEnd"/>
    </w:p>
    <w:p w14:paraId="6E6BF8CC" w14:textId="4B5A2BD6" w:rsidR="003569B6" w:rsidRPr="0078431A" w:rsidRDefault="003569B6" w:rsidP="003569B6">
      <w:pPr>
        <w:ind w:left="360"/>
        <w:rPr>
          <w:color w:val="000000" w:themeColor="text1"/>
          <w:sz w:val="24"/>
          <w:szCs w:val="24"/>
        </w:rPr>
      </w:pPr>
      <w:r w:rsidRPr="0078431A">
        <w:rPr>
          <w:color w:val="000000" w:themeColor="text1"/>
          <w:sz w:val="24"/>
          <w:szCs w:val="24"/>
        </w:rPr>
        <w:t>Elastic cache: In memory cache in the clod.</w:t>
      </w:r>
    </w:p>
    <w:p w14:paraId="01B08125" w14:textId="698A80F3" w:rsidR="003569B6" w:rsidRPr="0078431A" w:rsidRDefault="003569B6" w:rsidP="003569B6">
      <w:pPr>
        <w:ind w:left="360"/>
        <w:rPr>
          <w:color w:val="000000" w:themeColor="text1"/>
          <w:sz w:val="24"/>
          <w:szCs w:val="24"/>
        </w:rPr>
      </w:pPr>
      <w:r w:rsidRPr="0078431A">
        <w:rPr>
          <w:color w:val="000000" w:themeColor="text1"/>
          <w:sz w:val="24"/>
          <w:szCs w:val="24"/>
        </w:rPr>
        <w:t>~ Improve performance of web application, allowing you to retrieve information from fast-in-memory cache rather than slower disk base databases.</w:t>
      </w:r>
    </w:p>
    <w:p w14:paraId="0181D68E" w14:textId="35668DB8" w:rsidR="003569B6" w:rsidRPr="0078431A" w:rsidRDefault="003569B6" w:rsidP="003569B6">
      <w:pPr>
        <w:ind w:left="360"/>
        <w:rPr>
          <w:color w:val="000000" w:themeColor="text1"/>
          <w:sz w:val="24"/>
          <w:szCs w:val="24"/>
        </w:rPr>
      </w:pPr>
      <w:r w:rsidRPr="0078431A">
        <w:rPr>
          <w:color w:val="000000" w:themeColor="text1"/>
          <w:sz w:val="24"/>
          <w:szCs w:val="24"/>
        </w:rPr>
        <w:t>~ Sits between your application and the database:</w:t>
      </w:r>
    </w:p>
    <w:p w14:paraId="25546713" w14:textId="2F1A0D71" w:rsidR="003569B6" w:rsidRPr="0078431A" w:rsidRDefault="003569B6" w:rsidP="009249CE">
      <w:pPr>
        <w:pStyle w:val="ListParagraph"/>
        <w:numPr>
          <w:ilvl w:val="0"/>
          <w:numId w:val="14"/>
        </w:numPr>
        <w:rPr>
          <w:color w:val="000000" w:themeColor="text1"/>
        </w:rPr>
      </w:pPr>
      <w:r w:rsidRPr="0078431A">
        <w:rPr>
          <w:color w:val="000000" w:themeColor="text1"/>
        </w:rPr>
        <w:t>E.g. an application frequently requesting specific product information for your best-selling products.</w:t>
      </w:r>
    </w:p>
    <w:p w14:paraId="30FD5052" w14:textId="31F53557" w:rsidR="003569B6" w:rsidRPr="0078431A" w:rsidRDefault="003569B6" w:rsidP="003569B6">
      <w:pPr>
        <w:rPr>
          <w:color w:val="000000" w:themeColor="text1"/>
        </w:rPr>
      </w:pPr>
      <w:r w:rsidRPr="0078431A">
        <w:rPr>
          <w:color w:val="000000" w:themeColor="text1"/>
        </w:rPr>
        <w:t xml:space="preserve">     ~ Takes the load off your database.</w:t>
      </w:r>
    </w:p>
    <w:p w14:paraId="3C0E6CF9" w14:textId="6CE2E88D" w:rsidR="003569B6" w:rsidRPr="0078431A" w:rsidRDefault="003569B6" w:rsidP="00DC26E9">
      <w:pPr>
        <w:ind w:firstLine="720"/>
        <w:rPr>
          <w:color w:val="000000" w:themeColor="text1"/>
        </w:rPr>
      </w:pPr>
      <w:r w:rsidRPr="0078431A">
        <w:rPr>
          <w:color w:val="000000" w:themeColor="text1"/>
        </w:rPr>
        <w:t>~ Good if your database is particularly read-heavy and the data is not changing frequently.</w:t>
      </w:r>
    </w:p>
    <w:p w14:paraId="580053C5" w14:textId="56D34910" w:rsidR="00DC26E9" w:rsidRPr="0078431A" w:rsidRDefault="005E16F4" w:rsidP="00DC26E9">
      <w:pPr>
        <w:ind w:firstLine="720"/>
        <w:rPr>
          <w:color w:val="000000" w:themeColor="text1"/>
        </w:rPr>
      </w:pPr>
      <w:r w:rsidRPr="0078431A">
        <w:rPr>
          <w:color w:val="000000" w:themeColor="text1"/>
        </w:rPr>
        <w:t xml:space="preserve">~ Improve performance for read heavy </w:t>
      </w:r>
      <w:r w:rsidR="000616E6" w:rsidRPr="0078431A">
        <w:rPr>
          <w:color w:val="000000" w:themeColor="text1"/>
        </w:rPr>
        <w:t>workloads</w:t>
      </w:r>
      <w:r w:rsidRPr="0078431A">
        <w:rPr>
          <w:color w:val="000000" w:themeColor="text1"/>
        </w:rPr>
        <w:t xml:space="preserve">. </w:t>
      </w:r>
      <w:r w:rsidR="00405CEE" w:rsidRPr="0078431A">
        <w:rPr>
          <w:color w:val="000000" w:themeColor="text1"/>
        </w:rPr>
        <w:t>E.g.</w:t>
      </w:r>
      <w:r w:rsidRPr="0078431A">
        <w:rPr>
          <w:color w:val="000000" w:themeColor="text1"/>
        </w:rPr>
        <w:t xml:space="preserve"> Social networking, gaming media sharing and Q&amp;A portals.</w:t>
      </w:r>
    </w:p>
    <w:p w14:paraId="1EBCC24E" w14:textId="433CA219" w:rsidR="005E16F4" w:rsidRPr="0078431A" w:rsidRDefault="005E16F4" w:rsidP="009249CE">
      <w:pPr>
        <w:pStyle w:val="ListParagraph"/>
        <w:numPr>
          <w:ilvl w:val="0"/>
          <w:numId w:val="15"/>
        </w:numPr>
        <w:rPr>
          <w:color w:val="000000" w:themeColor="text1"/>
        </w:rPr>
      </w:pPr>
      <w:r w:rsidRPr="0078431A">
        <w:rPr>
          <w:color w:val="000000" w:themeColor="text1"/>
        </w:rPr>
        <w:t xml:space="preserve">Frequently -accessed </w:t>
      </w:r>
      <w:r w:rsidR="00ED442B" w:rsidRPr="0078431A">
        <w:rPr>
          <w:color w:val="000000" w:themeColor="text1"/>
        </w:rPr>
        <w:t>adapt</w:t>
      </w:r>
      <w:r w:rsidRPr="0078431A">
        <w:rPr>
          <w:color w:val="000000" w:themeColor="text1"/>
        </w:rPr>
        <w:t xml:space="preserve"> is stored in memory for low latency access, improving the overall performance of your application.</w:t>
      </w:r>
    </w:p>
    <w:p w14:paraId="4429CB78" w14:textId="156B6A4E" w:rsidR="005E16F4" w:rsidRPr="0078431A" w:rsidRDefault="005E16F4" w:rsidP="009249CE">
      <w:pPr>
        <w:pStyle w:val="ListParagraph"/>
        <w:numPr>
          <w:ilvl w:val="0"/>
          <w:numId w:val="15"/>
        </w:numPr>
        <w:rPr>
          <w:color w:val="000000" w:themeColor="text1"/>
        </w:rPr>
      </w:pPr>
      <w:r w:rsidRPr="0078431A">
        <w:rPr>
          <w:color w:val="000000" w:themeColor="text1"/>
        </w:rPr>
        <w:t>Also good for compute heavy load e.g. recommendation engines.</w:t>
      </w:r>
    </w:p>
    <w:p w14:paraId="7C1F02BF" w14:textId="3296EC39" w:rsidR="005E16F4" w:rsidRPr="0078431A" w:rsidRDefault="005E16F4" w:rsidP="009249CE">
      <w:pPr>
        <w:pStyle w:val="ListParagraph"/>
        <w:numPr>
          <w:ilvl w:val="0"/>
          <w:numId w:val="15"/>
        </w:numPr>
        <w:rPr>
          <w:color w:val="000000" w:themeColor="text1"/>
        </w:rPr>
      </w:pPr>
      <w:r w:rsidRPr="0078431A">
        <w:rPr>
          <w:color w:val="000000" w:themeColor="text1"/>
        </w:rPr>
        <w:t>Can be used to store results of I/O intensive database queries or output of compute intensive calculation.</w:t>
      </w:r>
    </w:p>
    <w:p w14:paraId="62F10BDD" w14:textId="399E2E59" w:rsidR="005E16F4" w:rsidRPr="0078431A" w:rsidRDefault="002C3DCE" w:rsidP="002C3DCE">
      <w:pPr>
        <w:ind w:left="720"/>
        <w:rPr>
          <w:color w:val="000000" w:themeColor="text1"/>
        </w:rPr>
      </w:pPr>
      <w:r w:rsidRPr="0078431A">
        <w:rPr>
          <w:color w:val="000000" w:themeColor="text1"/>
        </w:rPr>
        <w:t>2 Type of Elastic Cache</w:t>
      </w:r>
    </w:p>
    <w:p w14:paraId="0464CE93" w14:textId="1EB8CCEC" w:rsidR="002C3DCE" w:rsidRPr="0078431A" w:rsidRDefault="002C3DCE" w:rsidP="002C3DCE">
      <w:pPr>
        <w:ind w:left="720"/>
        <w:rPr>
          <w:color w:val="000000" w:themeColor="text1"/>
        </w:rPr>
      </w:pPr>
      <w:r w:rsidRPr="0078431A">
        <w:rPr>
          <w:b/>
          <w:color w:val="000000" w:themeColor="text1"/>
          <w:u w:val="single"/>
        </w:rPr>
        <w:t>Memcached</w:t>
      </w:r>
      <w:r w:rsidRPr="0078431A">
        <w:rPr>
          <w:color w:val="000000" w:themeColor="text1"/>
        </w:rPr>
        <w:t>:</w:t>
      </w:r>
    </w:p>
    <w:p w14:paraId="329A44D0" w14:textId="101CAD76" w:rsidR="002C3DCE" w:rsidRPr="0078431A" w:rsidRDefault="002C3DCE" w:rsidP="002C3DCE">
      <w:pPr>
        <w:ind w:left="720"/>
        <w:rPr>
          <w:color w:val="000000" w:themeColor="text1"/>
        </w:rPr>
      </w:pPr>
      <w:r w:rsidRPr="0078431A">
        <w:rPr>
          <w:color w:val="000000" w:themeColor="text1"/>
        </w:rPr>
        <w:tab/>
        <w:t>~ Widely adopted memory object caching system.</w:t>
      </w:r>
    </w:p>
    <w:p w14:paraId="37374FB9" w14:textId="3E4502E5" w:rsidR="002C3DCE" w:rsidRPr="0078431A" w:rsidRDefault="002C3DCE" w:rsidP="002C3DCE">
      <w:pPr>
        <w:ind w:left="720"/>
        <w:rPr>
          <w:color w:val="000000" w:themeColor="text1"/>
        </w:rPr>
      </w:pPr>
      <w:r w:rsidRPr="0078431A">
        <w:rPr>
          <w:color w:val="000000" w:themeColor="text1"/>
        </w:rPr>
        <w:tab/>
        <w:t xml:space="preserve">~ </w:t>
      </w:r>
      <w:r w:rsidR="005171FC" w:rsidRPr="0078431A">
        <w:rPr>
          <w:color w:val="000000" w:themeColor="text1"/>
        </w:rPr>
        <w:t>Multi-Threaded</w:t>
      </w:r>
    </w:p>
    <w:p w14:paraId="788CD6A4" w14:textId="70C6DC12" w:rsidR="005171FC" w:rsidRPr="0078431A" w:rsidRDefault="005171FC" w:rsidP="002C3DCE">
      <w:pPr>
        <w:ind w:left="720"/>
        <w:rPr>
          <w:color w:val="000000" w:themeColor="text1"/>
        </w:rPr>
      </w:pPr>
      <w:r w:rsidRPr="0078431A">
        <w:rPr>
          <w:color w:val="000000" w:themeColor="text1"/>
        </w:rPr>
        <w:tab/>
        <w:t>~ NO Multi AZ capabilities.</w:t>
      </w:r>
    </w:p>
    <w:p w14:paraId="17F59394" w14:textId="6E701D01" w:rsidR="005171FC" w:rsidRPr="0078431A" w:rsidRDefault="005171FC" w:rsidP="002C3DCE">
      <w:pPr>
        <w:ind w:left="720"/>
        <w:rPr>
          <w:color w:val="000000" w:themeColor="text1"/>
        </w:rPr>
      </w:pPr>
      <w:proofErr w:type="spellStart"/>
      <w:r w:rsidRPr="0078431A">
        <w:rPr>
          <w:b/>
          <w:color w:val="000000" w:themeColor="text1"/>
          <w:u w:val="single"/>
        </w:rPr>
        <w:t>Redis</w:t>
      </w:r>
      <w:proofErr w:type="spellEnd"/>
      <w:r w:rsidRPr="0078431A">
        <w:rPr>
          <w:color w:val="000000" w:themeColor="text1"/>
        </w:rPr>
        <w:t>:</w:t>
      </w:r>
    </w:p>
    <w:p w14:paraId="5E159C28" w14:textId="583640B8" w:rsidR="005171FC" w:rsidRPr="0078431A" w:rsidRDefault="005171FC" w:rsidP="002C3DCE">
      <w:pPr>
        <w:ind w:left="720"/>
        <w:rPr>
          <w:color w:val="000000" w:themeColor="text1"/>
        </w:rPr>
      </w:pPr>
      <w:r w:rsidRPr="0078431A">
        <w:rPr>
          <w:color w:val="000000" w:themeColor="text1"/>
        </w:rPr>
        <w:tab/>
        <w:t xml:space="preserve">~ Open source </w:t>
      </w:r>
      <w:r w:rsidRPr="0078431A">
        <w:rPr>
          <w:b/>
          <w:color w:val="000000" w:themeColor="text1"/>
        </w:rPr>
        <w:t>in-memory key-value store</w:t>
      </w:r>
      <w:r w:rsidRPr="0078431A">
        <w:rPr>
          <w:color w:val="000000" w:themeColor="text1"/>
        </w:rPr>
        <w:t>.</w:t>
      </w:r>
    </w:p>
    <w:p w14:paraId="345DBB25" w14:textId="61A73C3E" w:rsidR="005171FC" w:rsidRPr="0078431A" w:rsidRDefault="005171FC" w:rsidP="002C3DCE">
      <w:pPr>
        <w:ind w:left="720"/>
        <w:rPr>
          <w:color w:val="000000" w:themeColor="text1"/>
        </w:rPr>
      </w:pPr>
      <w:r w:rsidRPr="0078431A">
        <w:rPr>
          <w:color w:val="000000" w:themeColor="text1"/>
        </w:rPr>
        <w:tab/>
        <w:t>~ Supports more complex data structure: sorted sets and lists.</w:t>
      </w:r>
    </w:p>
    <w:p w14:paraId="67BEF06F" w14:textId="0823606B" w:rsidR="005171FC" w:rsidRPr="0078431A" w:rsidRDefault="005171FC" w:rsidP="002C3DCE">
      <w:pPr>
        <w:ind w:left="720"/>
        <w:rPr>
          <w:color w:val="000000" w:themeColor="text1"/>
        </w:rPr>
      </w:pPr>
      <w:r w:rsidRPr="0078431A">
        <w:rPr>
          <w:color w:val="000000" w:themeColor="text1"/>
        </w:rPr>
        <w:tab/>
        <w:t>~ Support Master/ Slave replication and Multi-AZ for cross AZ redundancy.</w:t>
      </w:r>
    </w:p>
    <w:p w14:paraId="50369959" w14:textId="60B0A5CB" w:rsidR="00ED442B" w:rsidRPr="0078431A" w:rsidRDefault="00ED442B" w:rsidP="00ED442B">
      <w:pPr>
        <w:rPr>
          <w:color w:val="000000" w:themeColor="text1"/>
        </w:rPr>
      </w:pPr>
      <w:r w:rsidRPr="0078431A">
        <w:rPr>
          <w:color w:val="000000" w:themeColor="text1"/>
        </w:rPr>
        <w:t>Caching Strategies:</w:t>
      </w:r>
    </w:p>
    <w:p w14:paraId="73D54FAF" w14:textId="7C2FE55C" w:rsidR="00ED442B" w:rsidRPr="0078431A" w:rsidRDefault="00ED442B" w:rsidP="009249CE">
      <w:pPr>
        <w:pStyle w:val="ListParagraph"/>
        <w:numPr>
          <w:ilvl w:val="0"/>
          <w:numId w:val="16"/>
        </w:numPr>
        <w:rPr>
          <w:color w:val="000000" w:themeColor="text1"/>
        </w:rPr>
      </w:pPr>
      <w:r w:rsidRPr="0078431A">
        <w:rPr>
          <w:color w:val="000000" w:themeColor="text1"/>
        </w:rPr>
        <w:t>2 strategies available Lazy Loading and Write Through</w:t>
      </w:r>
    </w:p>
    <w:p w14:paraId="547EF035" w14:textId="0B59EC71" w:rsidR="00ED442B" w:rsidRPr="0078431A" w:rsidRDefault="00ED442B" w:rsidP="00ED442B">
      <w:pPr>
        <w:pStyle w:val="ListParagraph"/>
        <w:ind w:left="720" w:firstLine="0"/>
        <w:rPr>
          <w:color w:val="000000" w:themeColor="text1"/>
        </w:rPr>
      </w:pPr>
      <w:r w:rsidRPr="0078431A">
        <w:rPr>
          <w:b/>
          <w:color w:val="000000" w:themeColor="text1"/>
        </w:rPr>
        <w:t>Lazy Loading</w:t>
      </w:r>
      <w:r w:rsidRPr="0078431A">
        <w:rPr>
          <w:color w:val="000000" w:themeColor="text1"/>
        </w:rPr>
        <w:t xml:space="preserve">: Loads the data into the cache only when necessary. If requested data </w:t>
      </w:r>
      <w:r w:rsidRPr="0078431A">
        <w:rPr>
          <w:color w:val="000000" w:themeColor="text1"/>
        </w:rPr>
        <w:lastRenderedPageBreak/>
        <w:t>is in the cache, Elasticache return the data to the application. If the data is not in cache or has expired, Elasticache return null. Your application then fetches the data from database and writes the data received into the cache so that it is available next time.</w:t>
      </w:r>
    </w:p>
    <w:p w14:paraId="13D05277" w14:textId="766C57A4" w:rsidR="00ED442B" w:rsidRPr="0078431A" w:rsidRDefault="007A287F" w:rsidP="00ED442B">
      <w:pPr>
        <w:pStyle w:val="ListParagraph"/>
        <w:ind w:left="720" w:firstLine="0"/>
        <w:rPr>
          <w:b/>
          <w:color w:val="000000" w:themeColor="text1"/>
        </w:rPr>
      </w:pPr>
      <w:proofErr w:type="spellStart"/>
      <w:r w:rsidRPr="0078431A">
        <w:rPr>
          <w:b/>
          <w:color w:val="000000" w:themeColor="text1"/>
        </w:rPr>
        <w:t>Advanctages</w:t>
      </w:r>
      <w:proofErr w:type="spellEnd"/>
      <w:r w:rsidRPr="0078431A">
        <w:rPr>
          <w:b/>
          <w:color w:val="000000" w:themeColor="text1"/>
        </w:rPr>
        <w:t>:</w:t>
      </w:r>
    </w:p>
    <w:p w14:paraId="356B1681" w14:textId="5D92B969" w:rsidR="007A287F" w:rsidRPr="0078431A" w:rsidRDefault="007A287F" w:rsidP="00ED442B">
      <w:pPr>
        <w:pStyle w:val="ListParagraph"/>
        <w:ind w:left="720" w:firstLine="0"/>
        <w:rPr>
          <w:color w:val="000000" w:themeColor="text1"/>
        </w:rPr>
      </w:pPr>
      <w:r w:rsidRPr="0078431A">
        <w:rPr>
          <w:color w:val="000000" w:themeColor="text1"/>
        </w:rPr>
        <w:t xml:space="preserve">~ Only </w:t>
      </w:r>
      <w:r w:rsidR="0030032A" w:rsidRPr="0078431A">
        <w:rPr>
          <w:color w:val="000000" w:themeColor="text1"/>
        </w:rPr>
        <w:t>requested</w:t>
      </w:r>
      <w:r w:rsidRPr="0078431A">
        <w:rPr>
          <w:color w:val="000000" w:themeColor="text1"/>
        </w:rPr>
        <w:t xml:space="preserve"> data cached: </w:t>
      </w:r>
      <w:r w:rsidR="0030032A" w:rsidRPr="0078431A">
        <w:rPr>
          <w:color w:val="000000" w:themeColor="text1"/>
        </w:rPr>
        <w:t>Avoids</w:t>
      </w:r>
      <w:r w:rsidRPr="0078431A">
        <w:rPr>
          <w:color w:val="000000" w:themeColor="text1"/>
        </w:rPr>
        <w:t xml:space="preserve"> filling up cache with useless data.</w:t>
      </w:r>
    </w:p>
    <w:p w14:paraId="15F6A095" w14:textId="0AF82C8C" w:rsidR="007A287F" w:rsidRPr="0078431A" w:rsidRDefault="007A287F" w:rsidP="00ED442B">
      <w:pPr>
        <w:pStyle w:val="ListParagraph"/>
        <w:ind w:left="720" w:firstLine="0"/>
        <w:rPr>
          <w:color w:val="000000" w:themeColor="text1"/>
        </w:rPr>
      </w:pPr>
      <w:r w:rsidRPr="0078431A">
        <w:rPr>
          <w:color w:val="000000" w:themeColor="text1"/>
        </w:rPr>
        <w:t>~ Node failure are not fatal</w:t>
      </w:r>
      <w:r w:rsidR="00C976A3" w:rsidRPr="0078431A">
        <w:rPr>
          <w:color w:val="000000" w:themeColor="text1"/>
        </w:rPr>
        <w:t xml:space="preserve"> a new </w:t>
      </w:r>
      <w:r w:rsidR="0030032A" w:rsidRPr="0078431A">
        <w:rPr>
          <w:color w:val="000000" w:themeColor="text1"/>
        </w:rPr>
        <w:t>empty</w:t>
      </w:r>
      <w:r w:rsidR="00C976A3" w:rsidRPr="0078431A">
        <w:rPr>
          <w:color w:val="000000" w:themeColor="text1"/>
        </w:rPr>
        <w:t xml:space="preserve"> node will just have a lot cache missed initially.</w:t>
      </w:r>
    </w:p>
    <w:p w14:paraId="246765F7" w14:textId="464ACB16" w:rsidR="00C976A3" w:rsidRPr="0078431A" w:rsidRDefault="00C976A3" w:rsidP="00ED442B">
      <w:pPr>
        <w:pStyle w:val="ListParagraph"/>
        <w:ind w:left="720" w:firstLine="0"/>
        <w:rPr>
          <w:color w:val="000000" w:themeColor="text1"/>
        </w:rPr>
      </w:pPr>
      <w:r w:rsidRPr="0078431A">
        <w:rPr>
          <w:b/>
          <w:color w:val="000000" w:themeColor="text1"/>
        </w:rPr>
        <w:t>Disadvantages</w:t>
      </w:r>
      <w:r w:rsidRPr="0078431A">
        <w:rPr>
          <w:color w:val="000000" w:themeColor="text1"/>
        </w:rPr>
        <w:t>:</w:t>
      </w:r>
    </w:p>
    <w:p w14:paraId="3E5DF624" w14:textId="238CA118" w:rsidR="00C976A3" w:rsidRPr="0078431A" w:rsidRDefault="00C976A3" w:rsidP="00ED442B">
      <w:pPr>
        <w:pStyle w:val="ListParagraph"/>
        <w:ind w:left="720" w:firstLine="0"/>
        <w:rPr>
          <w:color w:val="000000" w:themeColor="text1"/>
        </w:rPr>
      </w:pPr>
      <w:r w:rsidRPr="0078431A">
        <w:rPr>
          <w:color w:val="000000" w:themeColor="text1"/>
        </w:rPr>
        <w:t xml:space="preserve">~ </w:t>
      </w:r>
      <w:r w:rsidRPr="0078431A">
        <w:rPr>
          <w:color w:val="000000" w:themeColor="text1"/>
        </w:rPr>
        <w:tab/>
        <w:t>Cache miss penalty: Initial request Query to database writing of data to the cache.</w:t>
      </w:r>
    </w:p>
    <w:p w14:paraId="7335E65E" w14:textId="75D39CC8" w:rsidR="00C976A3" w:rsidRPr="0078431A" w:rsidRDefault="00C976A3" w:rsidP="00C976A3">
      <w:pPr>
        <w:ind w:firstLine="720"/>
        <w:rPr>
          <w:color w:val="000000" w:themeColor="text1"/>
        </w:rPr>
      </w:pPr>
      <w:r w:rsidRPr="0078431A">
        <w:rPr>
          <w:color w:val="000000" w:themeColor="text1"/>
        </w:rPr>
        <w:t xml:space="preserve">~ Stale Data: </w:t>
      </w:r>
      <w:r w:rsidRPr="0078431A">
        <w:rPr>
          <w:color w:val="000000" w:themeColor="text1"/>
        </w:rPr>
        <w:tab/>
      </w:r>
    </w:p>
    <w:p w14:paraId="308590C5" w14:textId="6DD19DBF" w:rsidR="00C976A3" w:rsidRPr="0078431A" w:rsidRDefault="00C976A3" w:rsidP="00C976A3">
      <w:pPr>
        <w:ind w:firstLine="720"/>
        <w:rPr>
          <w:b/>
          <w:color w:val="000000" w:themeColor="text1"/>
        </w:rPr>
      </w:pPr>
      <w:r w:rsidRPr="0078431A">
        <w:rPr>
          <w:color w:val="000000" w:themeColor="text1"/>
        </w:rPr>
        <w:t xml:space="preserve">If data is only updated when there is cache miss, it can become stale. </w:t>
      </w:r>
      <w:r w:rsidRPr="0078431A">
        <w:rPr>
          <w:b/>
          <w:color w:val="000000" w:themeColor="text1"/>
        </w:rPr>
        <w:t>Doesn’t automatically update if the data in the database changes.</w:t>
      </w:r>
    </w:p>
    <w:p w14:paraId="1D9D8CA5" w14:textId="498BDADD" w:rsidR="0030032A" w:rsidRPr="0078431A" w:rsidRDefault="0030032A" w:rsidP="0030032A">
      <w:pPr>
        <w:rPr>
          <w:b/>
          <w:color w:val="000000" w:themeColor="text1"/>
        </w:rPr>
      </w:pPr>
      <w:r w:rsidRPr="0078431A">
        <w:rPr>
          <w:b/>
          <w:color w:val="000000" w:themeColor="text1"/>
          <w:u w:val="single"/>
        </w:rPr>
        <w:t>Lazy Loading and TTL</w:t>
      </w:r>
      <w:r w:rsidRPr="0078431A">
        <w:rPr>
          <w:b/>
          <w:color w:val="000000" w:themeColor="text1"/>
        </w:rPr>
        <w:t>:</w:t>
      </w:r>
    </w:p>
    <w:p w14:paraId="15581D3D" w14:textId="1651EBFD" w:rsidR="0030032A" w:rsidRPr="0078431A" w:rsidRDefault="0030032A" w:rsidP="009249CE">
      <w:pPr>
        <w:pStyle w:val="ListParagraph"/>
        <w:numPr>
          <w:ilvl w:val="0"/>
          <w:numId w:val="16"/>
        </w:numPr>
        <w:rPr>
          <w:b/>
          <w:color w:val="000000" w:themeColor="text1"/>
        </w:rPr>
      </w:pPr>
      <w:r w:rsidRPr="0078431A">
        <w:rPr>
          <w:color w:val="000000" w:themeColor="text1"/>
        </w:rPr>
        <w:t xml:space="preserve">Lazy loading treats an expired key as cache miss and causes the application to </w:t>
      </w:r>
      <w:r w:rsidR="0095287E" w:rsidRPr="0078431A">
        <w:rPr>
          <w:color w:val="000000" w:themeColor="text1"/>
        </w:rPr>
        <w:t>retrieve</w:t>
      </w:r>
      <w:r w:rsidRPr="0078431A">
        <w:rPr>
          <w:color w:val="000000" w:themeColor="text1"/>
        </w:rPr>
        <w:t xml:space="preserve"> the data from the database and subsequently write the data into the cache with a new TTL.</w:t>
      </w:r>
    </w:p>
    <w:p w14:paraId="6D329C24" w14:textId="4D7CD67B" w:rsidR="0030032A" w:rsidRPr="0078431A" w:rsidRDefault="0030032A" w:rsidP="009249CE">
      <w:pPr>
        <w:pStyle w:val="ListParagraph"/>
        <w:numPr>
          <w:ilvl w:val="0"/>
          <w:numId w:val="16"/>
        </w:numPr>
        <w:rPr>
          <w:color w:val="000000" w:themeColor="text1"/>
        </w:rPr>
      </w:pPr>
      <w:r w:rsidRPr="0078431A">
        <w:rPr>
          <w:color w:val="000000" w:themeColor="text1"/>
        </w:rPr>
        <w:t>Does not eliminate stale data – but helps to avoids it.</w:t>
      </w:r>
    </w:p>
    <w:p w14:paraId="493CFC42" w14:textId="46E42ED6" w:rsidR="0030032A" w:rsidRPr="0078431A" w:rsidRDefault="000200B8" w:rsidP="000200B8">
      <w:pPr>
        <w:ind w:left="360"/>
        <w:rPr>
          <w:b/>
          <w:color w:val="000000" w:themeColor="text1"/>
        </w:rPr>
      </w:pPr>
      <w:r w:rsidRPr="0078431A">
        <w:rPr>
          <w:b/>
          <w:color w:val="000000" w:themeColor="text1"/>
        </w:rPr>
        <w:t>Write Through:</w:t>
      </w:r>
    </w:p>
    <w:p w14:paraId="3AE59299" w14:textId="1AD5E8BA" w:rsidR="000200B8" w:rsidRPr="0078431A" w:rsidRDefault="000200B8" w:rsidP="009249CE">
      <w:pPr>
        <w:pStyle w:val="ListParagraph"/>
        <w:numPr>
          <w:ilvl w:val="0"/>
          <w:numId w:val="17"/>
        </w:numPr>
        <w:rPr>
          <w:color w:val="000000" w:themeColor="text1"/>
        </w:rPr>
      </w:pPr>
      <w:r w:rsidRPr="0078431A">
        <w:rPr>
          <w:color w:val="000000" w:themeColor="text1"/>
        </w:rPr>
        <w:t xml:space="preserve"> Write through strategy writes data into the cache whenever there is change to database.</w:t>
      </w:r>
    </w:p>
    <w:p w14:paraId="1B4DD55B" w14:textId="16B7E365" w:rsidR="000200B8" w:rsidRPr="0078431A" w:rsidRDefault="000200B8" w:rsidP="009249CE">
      <w:pPr>
        <w:pStyle w:val="ListParagraph"/>
        <w:numPr>
          <w:ilvl w:val="0"/>
          <w:numId w:val="17"/>
        </w:numPr>
        <w:rPr>
          <w:color w:val="000000" w:themeColor="text1"/>
        </w:rPr>
      </w:pPr>
      <w:r w:rsidRPr="0078431A">
        <w:rPr>
          <w:color w:val="000000" w:themeColor="text1"/>
        </w:rPr>
        <w:t>Data is never stale.</w:t>
      </w:r>
    </w:p>
    <w:p w14:paraId="279B52DD" w14:textId="54CA3C66" w:rsidR="000200B8" w:rsidRPr="0078431A" w:rsidRDefault="000200B8" w:rsidP="009249CE">
      <w:pPr>
        <w:pStyle w:val="ListParagraph"/>
        <w:numPr>
          <w:ilvl w:val="0"/>
          <w:numId w:val="17"/>
        </w:numPr>
        <w:rPr>
          <w:color w:val="000000" w:themeColor="text1"/>
        </w:rPr>
      </w:pPr>
      <w:r w:rsidRPr="0078431A">
        <w:rPr>
          <w:color w:val="000000" w:themeColor="text1"/>
        </w:rPr>
        <w:t>Write penalty:  Each write involves a write to cache.</w:t>
      </w:r>
    </w:p>
    <w:p w14:paraId="47F84252" w14:textId="2AD976B2" w:rsidR="000200B8" w:rsidRPr="0078431A" w:rsidRDefault="000200B8" w:rsidP="009249CE">
      <w:pPr>
        <w:pStyle w:val="ListParagraph"/>
        <w:numPr>
          <w:ilvl w:val="0"/>
          <w:numId w:val="17"/>
        </w:numPr>
        <w:rPr>
          <w:color w:val="000000" w:themeColor="text1"/>
        </w:rPr>
      </w:pPr>
      <w:r w:rsidRPr="0078431A">
        <w:rPr>
          <w:color w:val="000000" w:themeColor="text1"/>
        </w:rPr>
        <w:t>Elasticache node failure means that data is kissing until added or updated in the database.</w:t>
      </w:r>
    </w:p>
    <w:p w14:paraId="73AB61BA" w14:textId="26487A99" w:rsidR="000200B8" w:rsidRPr="0078431A" w:rsidRDefault="000200B8" w:rsidP="009249CE">
      <w:pPr>
        <w:pStyle w:val="ListParagraph"/>
        <w:numPr>
          <w:ilvl w:val="0"/>
          <w:numId w:val="17"/>
        </w:numPr>
        <w:rPr>
          <w:color w:val="000000" w:themeColor="text1"/>
        </w:rPr>
      </w:pPr>
      <w:r w:rsidRPr="0078431A">
        <w:rPr>
          <w:color w:val="000000" w:themeColor="text1"/>
        </w:rPr>
        <w:t>Wasted resources if most of the data is never used.</w:t>
      </w:r>
    </w:p>
    <w:p w14:paraId="3C1308D1" w14:textId="7D24A246" w:rsidR="000200B8" w:rsidRPr="0078431A" w:rsidRDefault="000F0F5E" w:rsidP="009249CE">
      <w:pPr>
        <w:pStyle w:val="ListParagraph"/>
        <w:numPr>
          <w:ilvl w:val="0"/>
          <w:numId w:val="17"/>
        </w:numPr>
        <w:pBdr>
          <w:top w:val="single" w:sz="6" w:space="1" w:color="auto"/>
          <w:bottom w:val="single" w:sz="6" w:space="1" w:color="auto"/>
        </w:pBdr>
        <w:rPr>
          <w:color w:val="000000" w:themeColor="text1"/>
        </w:rPr>
      </w:pPr>
      <w:r w:rsidRPr="0078431A">
        <w:rPr>
          <w:color w:val="000000" w:themeColor="text1"/>
        </w:rPr>
        <w:t>HTTP 3XX code means there has been redirection.</w:t>
      </w:r>
    </w:p>
    <w:p w14:paraId="6A69917A" w14:textId="7559996F" w:rsidR="00A25CF6" w:rsidRPr="00A25CF6" w:rsidRDefault="00A25CF6" w:rsidP="00A25CF6">
      <w:pPr>
        <w:pStyle w:val="ListParagraph"/>
        <w:ind w:left="1080" w:firstLine="0"/>
        <w:jc w:val="center"/>
        <w:rPr>
          <w:b/>
          <w:color w:val="000000" w:themeColor="text1"/>
          <w:u w:val="single"/>
        </w:rPr>
      </w:pPr>
      <w:r w:rsidRPr="00A25CF6">
        <w:rPr>
          <w:b/>
          <w:color w:val="000000" w:themeColor="text1"/>
          <w:u w:val="single"/>
        </w:rPr>
        <w:t>Lambda</w:t>
      </w:r>
    </w:p>
    <w:p w14:paraId="0279E3D7" w14:textId="45881A69" w:rsidR="00C976A3" w:rsidRDefault="00A25CF6" w:rsidP="00CE4D04">
      <w:pPr>
        <w:rPr>
          <w:color w:val="000000" w:themeColor="text1"/>
        </w:rPr>
      </w:pPr>
      <w:r>
        <w:rPr>
          <w:color w:val="000000" w:themeColor="text1"/>
        </w:rPr>
        <w:t xml:space="preserve">~ </w:t>
      </w:r>
      <w:r w:rsidR="00921C62">
        <w:rPr>
          <w:color w:val="000000" w:themeColor="text1"/>
        </w:rPr>
        <w:t>Lambda scales out (not up) automatically.</w:t>
      </w:r>
    </w:p>
    <w:p w14:paraId="6A831BBC" w14:textId="77777777" w:rsidR="00921C62" w:rsidRDefault="00921C62" w:rsidP="00CE4D04">
      <w:pPr>
        <w:rPr>
          <w:color w:val="000000" w:themeColor="text1"/>
        </w:rPr>
      </w:pPr>
      <w:r>
        <w:rPr>
          <w:color w:val="000000" w:themeColor="text1"/>
        </w:rPr>
        <w:t>~ Lambda function are independent 1 event = 1 function</w:t>
      </w:r>
    </w:p>
    <w:p w14:paraId="36BA1F39" w14:textId="77777777" w:rsidR="00921C62" w:rsidRDefault="00921C62" w:rsidP="00CE4D04">
      <w:pPr>
        <w:rPr>
          <w:color w:val="000000" w:themeColor="text1"/>
        </w:rPr>
      </w:pPr>
      <w:r>
        <w:rPr>
          <w:color w:val="000000" w:themeColor="text1"/>
        </w:rPr>
        <w:t>~ Lambda function can trigger other Lambda function, 1 event can = x function if function trigger other function.</w:t>
      </w:r>
    </w:p>
    <w:p w14:paraId="6C02502C" w14:textId="20EECE00" w:rsidR="00921C62" w:rsidRDefault="00921C62" w:rsidP="00CE4D04">
      <w:pPr>
        <w:rPr>
          <w:color w:val="000000" w:themeColor="text1"/>
        </w:rPr>
      </w:pPr>
      <w:r>
        <w:rPr>
          <w:color w:val="000000" w:themeColor="text1"/>
        </w:rPr>
        <w:t xml:space="preserve">~ Architecture can get extremely </w:t>
      </w:r>
      <w:proofErr w:type="gramStart"/>
      <w:r>
        <w:rPr>
          <w:color w:val="000000" w:themeColor="text1"/>
        </w:rPr>
        <w:t>complicated,</w:t>
      </w:r>
      <w:proofErr w:type="gramEnd"/>
      <w:r>
        <w:rPr>
          <w:color w:val="000000" w:themeColor="text1"/>
        </w:rPr>
        <w:t xml:space="preserve"> AWS X-ray allow you to debug what is happening.</w:t>
      </w:r>
    </w:p>
    <w:p w14:paraId="753D8AED" w14:textId="0461AA26" w:rsidR="00921C62" w:rsidRDefault="00921C62" w:rsidP="00CE4D04">
      <w:pPr>
        <w:rPr>
          <w:color w:val="000000" w:themeColor="text1"/>
        </w:rPr>
      </w:pPr>
      <w:r>
        <w:rPr>
          <w:color w:val="000000" w:themeColor="text1"/>
        </w:rPr>
        <w:t>~ Lambda can do things globally, you can use it to back up S3 bucket to other S3 bucket etc.</w:t>
      </w:r>
    </w:p>
    <w:p w14:paraId="31C9269B" w14:textId="11D15CAB" w:rsidR="00921C62" w:rsidRDefault="00921C62" w:rsidP="00CE4D04">
      <w:pPr>
        <w:rPr>
          <w:color w:val="000000" w:themeColor="text1"/>
        </w:rPr>
      </w:pPr>
      <w:r>
        <w:rPr>
          <w:color w:val="000000" w:themeColor="text1"/>
        </w:rPr>
        <w:t xml:space="preserve">              ----------</w:t>
      </w:r>
    </w:p>
    <w:p w14:paraId="27DCD0D5" w14:textId="6F370DBE" w:rsidR="00921C62" w:rsidRDefault="00921C62" w:rsidP="00921C62">
      <w:pPr>
        <w:jc w:val="center"/>
        <w:rPr>
          <w:b/>
          <w:color w:val="000000" w:themeColor="text1"/>
          <w:u w:val="single"/>
        </w:rPr>
      </w:pPr>
      <w:r w:rsidRPr="00921C62">
        <w:rPr>
          <w:b/>
          <w:color w:val="000000" w:themeColor="text1"/>
          <w:u w:val="single"/>
        </w:rPr>
        <w:t>API Gateway</w:t>
      </w:r>
    </w:p>
    <w:p w14:paraId="2E1718E7" w14:textId="76BBF5F2" w:rsidR="00921C62" w:rsidRDefault="00921C62" w:rsidP="00921C62">
      <w:pPr>
        <w:rPr>
          <w:b/>
          <w:color w:val="000000" w:themeColor="text1"/>
          <w:u w:val="single"/>
        </w:rPr>
      </w:pPr>
    </w:p>
    <w:p w14:paraId="23D73FF3" w14:textId="537D43A8" w:rsidR="009D3103" w:rsidRDefault="009D3103" w:rsidP="00921C62">
      <w:pPr>
        <w:rPr>
          <w:color w:val="000000" w:themeColor="text1"/>
        </w:rPr>
      </w:pPr>
      <w:r>
        <w:rPr>
          <w:b/>
          <w:color w:val="000000" w:themeColor="text1"/>
        </w:rPr>
        <w:t xml:space="preserve">~ </w:t>
      </w:r>
      <w:r>
        <w:rPr>
          <w:color w:val="000000" w:themeColor="text1"/>
        </w:rPr>
        <w:t xml:space="preserve">API Gateway is fully managed Service that makes it easy for developer to publish, maintain, monitor and secure APIs at any scale. With a few clicks in </w:t>
      </w:r>
      <w:proofErr w:type="spellStart"/>
      <w:r>
        <w:rPr>
          <w:color w:val="000000" w:themeColor="text1"/>
        </w:rPr>
        <w:t>th</w:t>
      </w:r>
      <w:proofErr w:type="spellEnd"/>
      <w:r>
        <w:rPr>
          <w:color w:val="000000" w:themeColor="text1"/>
        </w:rPr>
        <w:t xml:space="preserve"> AWS Management console, you can create an API that acts as front door for application access data, business </w:t>
      </w:r>
      <w:proofErr w:type="gramStart"/>
      <w:r>
        <w:rPr>
          <w:color w:val="000000" w:themeColor="text1"/>
        </w:rPr>
        <w:t>logic  or</w:t>
      </w:r>
      <w:proofErr w:type="gramEnd"/>
      <w:r>
        <w:rPr>
          <w:color w:val="000000" w:themeColor="text1"/>
        </w:rPr>
        <w:t xml:space="preserve"> functionality from your back-end services, such as application running on Amazon EC2 code running on AWS Lambda, or any web application.</w:t>
      </w:r>
    </w:p>
    <w:p w14:paraId="07996F7B" w14:textId="2317C656" w:rsidR="003812FB" w:rsidRDefault="003812FB" w:rsidP="00921C62">
      <w:pPr>
        <w:rPr>
          <w:color w:val="000000" w:themeColor="text1"/>
        </w:rPr>
      </w:pPr>
      <w:r>
        <w:rPr>
          <w:color w:val="000000" w:themeColor="text1"/>
        </w:rPr>
        <w:t xml:space="preserve">~ </w:t>
      </w:r>
      <w:r w:rsidR="007642B2">
        <w:rPr>
          <w:color w:val="000000" w:themeColor="text1"/>
        </w:rPr>
        <w:t>API Gateways has caching capabilities to increate performance.</w:t>
      </w:r>
    </w:p>
    <w:p w14:paraId="622084DE" w14:textId="1297C340" w:rsidR="007642B2" w:rsidRDefault="007642B2" w:rsidP="00921C62">
      <w:pPr>
        <w:rPr>
          <w:color w:val="000000" w:themeColor="text1"/>
        </w:rPr>
      </w:pPr>
      <w:r>
        <w:rPr>
          <w:color w:val="000000" w:themeColor="text1"/>
        </w:rPr>
        <w:t>~ You can throttle API Gateways to prevent attacks.</w:t>
      </w:r>
    </w:p>
    <w:p w14:paraId="632A1D9A" w14:textId="5405EFCE" w:rsidR="007642B2" w:rsidRDefault="007642B2" w:rsidP="00921C62">
      <w:pPr>
        <w:rPr>
          <w:color w:val="000000" w:themeColor="text1"/>
        </w:rPr>
      </w:pPr>
      <w:r>
        <w:rPr>
          <w:color w:val="000000" w:themeColor="text1"/>
        </w:rPr>
        <w:t>~ you can log result to CloudWatch.</w:t>
      </w:r>
    </w:p>
    <w:p w14:paraId="5C9546B2" w14:textId="02CD9CB0" w:rsidR="007642B2" w:rsidRDefault="007642B2" w:rsidP="00921C62">
      <w:pPr>
        <w:rPr>
          <w:color w:val="000000" w:themeColor="text1"/>
        </w:rPr>
      </w:pPr>
      <w:r>
        <w:rPr>
          <w:color w:val="000000" w:themeColor="text1"/>
        </w:rPr>
        <w:t>~ if you using JavaScript/AJAX that uses multiple domains with API Gateways, ensure that you have enabled CORS on API Gateways.</w:t>
      </w:r>
    </w:p>
    <w:p w14:paraId="2500C02A" w14:textId="6EEF3A60" w:rsidR="007642B2" w:rsidRDefault="006B1692" w:rsidP="00921C62">
      <w:pPr>
        <w:pBdr>
          <w:bottom w:val="single" w:sz="6" w:space="1" w:color="auto"/>
        </w:pBdr>
        <w:rPr>
          <w:color w:val="000000" w:themeColor="text1"/>
        </w:rPr>
      </w:pPr>
      <w:r>
        <w:rPr>
          <w:color w:val="000000" w:themeColor="text1"/>
        </w:rPr>
        <w:t>~CORS is enforced by client.</w:t>
      </w:r>
    </w:p>
    <w:p w14:paraId="6E0A1552" w14:textId="4DA58D51" w:rsidR="00452A43" w:rsidRDefault="00452A43" w:rsidP="00452A43">
      <w:pPr>
        <w:jc w:val="center"/>
        <w:rPr>
          <w:b/>
          <w:color w:val="000000" w:themeColor="text1"/>
          <w:u w:val="single"/>
        </w:rPr>
      </w:pPr>
      <w:r w:rsidRPr="00452A43">
        <w:rPr>
          <w:b/>
          <w:color w:val="000000" w:themeColor="text1"/>
          <w:u w:val="single"/>
        </w:rPr>
        <w:t>Version Control with Lambda.</w:t>
      </w:r>
    </w:p>
    <w:p w14:paraId="632B2F5F" w14:textId="6C33F390" w:rsidR="00452A43" w:rsidRDefault="00452A43" w:rsidP="00452A43">
      <w:pPr>
        <w:rPr>
          <w:color w:val="000000" w:themeColor="text1"/>
        </w:rPr>
      </w:pPr>
      <w:r>
        <w:rPr>
          <w:b/>
          <w:color w:val="000000" w:themeColor="text1"/>
          <w:u w:val="single"/>
        </w:rPr>
        <w:t xml:space="preserve">~ When you use versioning in AWS </w:t>
      </w:r>
      <w:r>
        <w:rPr>
          <w:color w:val="000000" w:themeColor="text1"/>
        </w:rPr>
        <w:t xml:space="preserve">Lambda, you can </w:t>
      </w:r>
      <w:r w:rsidR="00CB5738">
        <w:rPr>
          <w:color w:val="000000" w:themeColor="text1"/>
        </w:rPr>
        <w:t>publish</w:t>
      </w:r>
      <w:r>
        <w:rPr>
          <w:color w:val="000000" w:themeColor="text1"/>
        </w:rPr>
        <w:t xml:space="preserve"> one or more </w:t>
      </w:r>
      <w:r w:rsidR="00CB5738">
        <w:rPr>
          <w:color w:val="000000" w:themeColor="text1"/>
        </w:rPr>
        <w:t>version</w:t>
      </w:r>
      <w:r>
        <w:rPr>
          <w:color w:val="000000" w:themeColor="text1"/>
        </w:rPr>
        <w:t xml:space="preserve"> of </w:t>
      </w:r>
      <w:r w:rsidR="00CB5738">
        <w:rPr>
          <w:color w:val="000000" w:themeColor="text1"/>
        </w:rPr>
        <w:t>Lambda</w:t>
      </w:r>
      <w:r>
        <w:rPr>
          <w:color w:val="000000" w:themeColor="text1"/>
        </w:rPr>
        <w:t xml:space="preserve"> function, as a result, you can work with different variation of </w:t>
      </w:r>
      <w:proofErr w:type="gramStart"/>
      <w:r>
        <w:rPr>
          <w:color w:val="000000" w:themeColor="text1"/>
        </w:rPr>
        <w:t>you</w:t>
      </w:r>
      <w:proofErr w:type="gramEnd"/>
      <w:r>
        <w:rPr>
          <w:color w:val="000000" w:themeColor="text1"/>
        </w:rPr>
        <w:t xml:space="preserve"> lambda function in your development </w:t>
      </w:r>
      <w:r w:rsidR="00CB5738">
        <w:rPr>
          <w:color w:val="000000" w:themeColor="text1"/>
        </w:rPr>
        <w:t>workflows</w:t>
      </w:r>
      <w:r>
        <w:rPr>
          <w:color w:val="000000" w:themeColor="text1"/>
        </w:rPr>
        <w:t>, such as development, beta and production.</w:t>
      </w:r>
    </w:p>
    <w:p w14:paraId="41429399" w14:textId="69431889" w:rsidR="00452A43" w:rsidRDefault="00452A43" w:rsidP="00452A43">
      <w:pPr>
        <w:rPr>
          <w:color w:val="000000" w:themeColor="text1"/>
        </w:rPr>
      </w:pPr>
      <w:r>
        <w:rPr>
          <w:color w:val="000000" w:themeColor="text1"/>
        </w:rPr>
        <w:t xml:space="preserve">~ Each </w:t>
      </w:r>
      <w:r w:rsidR="00CB5738">
        <w:rPr>
          <w:color w:val="000000" w:themeColor="text1"/>
        </w:rPr>
        <w:t>Lambda</w:t>
      </w:r>
      <w:r>
        <w:rPr>
          <w:color w:val="000000" w:themeColor="text1"/>
        </w:rPr>
        <w:t xml:space="preserve"> function version has unique ARN. After you publish a version, it is </w:t>
      </w:r>
      <w:r w:rsidR="00CB5738">
        <w:rPr>
          <w:color w:val="000000" w:themeColor="text1"/>
        </w:rPr>
        <w:t>immutable</w:t>
      </w:r>
      <w:r>
        <w:rPr>
          <w:color w:val="000000" w:themeColor="text1"/>
        </w:rPr>
        <w:t xml:space="preserve"> (that is </w:t>
      </w:r>
      <w:proofErr w:type="spellStart"/>
      <w:r>
        <w:rPr>
          <w:color w:val="000000" w:themeColor="text1"/>
        </w:rPr>
        <w:t>can not</w:t>
      </w:r>
      <w:proofErr w:type="spellEnd"/>
      <w:r>
        <w:rPr>
          <w:color w:val="000000" w:themeColor="text1"/>
        </w:rPr>
        <w:t xml:space="preserve"> </w:t>
      </w:r>
      <w:r w:rsidR="00CB5738">
        <w:rPr>
          <w:color w:val="000000" w:themeColor="text1"/>
        </w:rPr>
        <w:t>change</w:t>
      </w:r>
      <w:r>
        <w:rPr>
          <w:color w:val="000000" w:themeColor="text1"/>
        </w:rPr>
        <w:t>)</w:t>
      </w:r>
    </w:p>
    <w:p w14:paraId="36B6BA64" w14:textId="633620C6" w:rsidR="00452A43" w:rsidRDefault="00452A43" w:rsidP="00452A43">
      <w:pPr>
        <w:rPr>
          <w:color w:val="000000" w:themeColor="text1"/>
        </w:rPr>
      </w:pPr>
      <w:r>
        <w:rPr>
          <w:color w:val="000000" w:themeColor="text1"/>
        </w:rPr>
        <w:lastRenderedPageBreak/>
        <w:t xml:space="preserve">~ </w:t>
      </w:r>
      <w:r w:rsidR="00434032">
        <w:rPr>
          <w:color w:val="000000" w:themeColor="text1"/>
        </w:rPr>
        <w:t xml:space="preserve">AWS </w:t>
      </w:r>
      <w:r w:rsidR="00537529">
        <w:rPr>
          <w:color w:val="000000" w:themeColor="text1"/>
        </w:rPr>
        <w:t>Lambda</w:t>
      </w:r>
      <w:r w:rsidR="00434032">
        <w:rPr>
          <w:color w:val="000000" w:themeColor="text1"/>
        </w:rPr>
        <w:t xml:space="preserve"> maintains your latest function code in $</w:t>
      </w:r>
      <w:r w:rsidR="00CB5738">
        <w:rPr>
          <w:color w:val="000000" w:themeColor="text1"/>
        </w:rPr>
        <w:t xml:space="preserve">LATEST </w:t>
      </w:r>
      <w:r w:rsidR="00434032">
        <w:rPr>
          <w:color w:val="000000" w:themeColor="text1"/>
        </w:rPr>
        <w:t xml:space="preserve">version, when you update your function code, AWS </w:t>
      </w:r>
      <w:r w:rsidR="00537529">
        <w:rPr>
          <w:color w:val="000000" w:themeColor="text1"/>
        </w:rPr>
        <w:t>Lambda</w:t>
      </w:r>
      <w:r w:rsidR="00434032">
        <w:rPr>
          <w:color w:val="000000" w:themeColor="text1"/>
        </w:rPr>
        <w:t xml:space="preserve"> replaces the code in the $LATEST version of the </w:t>
      </w:r>
      <w:r w:rsidR="00537529">
        <w:rPr>
          <w:color w:val="000000" w:themeColor="text1"/>
        </w:rPr>
        <w:t>Lambda</w:t>
      </w:r>
      <w:r w:rsidR="00434032">
        <w:rPr>
          <w:color w:val="000000" w:themeColor="text1"/>
        </w:rPr>
        <w:t xml:space="preserve"> function.</w:t>
      </w:r>
    </w:p>
    <w:p w14:paraId="35537DD3" w14:textId="54307896" w:rsidR="00116E76" w:rsidRPr="00116E76" w:rsidRDefault="00116E76" w:rsidP="00452A43">
      <w:pPr>
        <w:rPr>
          <w:b/>
          <w:color w:val="000000" w:themeColor="text1"/>
          <w:u w:val="single"/>
        </w:rPr>
      </w:pPr>
      <w:r w:rsidRPr="00116E76">
        <w:rPr>
          <w:b/>
          <w:color w:val="000000" w:themeColor="text1"/>
          <w:u w:val="single"/>
        </w:rPr>
        <w:t>Qualified/</w:t>
      </w:r>
      <w:proofErr w:type="spellStart"/>
      <w:r w:rsidRPr="00116E76">
        <w:rPr>
          <w:b/>
          <w:color w:val="000000" w:themeColor="text1"/>
          <w:u w:val="single"/>
        </w:rPr>
        <w:t>UnQulaified</w:t>
      </w:r>
      <w:proofErr w:type="spellEnd"/>
      <w:r w:rsidRPr="00116E76">
        <w:rPr>
          <w:b/>
          <w:color w:val="000000" w:themeColor="text1"/>
          <w:u w:val="single"/>
        </w:rPr>
        <w:t xml:space="preserve"> ARNs</w:t>
      </w:r>
    </w:p>
    <w:p w14:paraId="73C08B46" w14:textId="377FDD04" w:rsidR="00434032" w:rsidRDefault="0045385A" w:rsidP="00452A43">
      <w:pPr>
        <w:rPr>
          <w:color w:val="000000" w:themeColor="text1"/>
        </w:rPr>
      </w:pPr>
      <w:r>
        <w:rPr>
          <w:color w:val="000000" w:themeColor="text1"/>
        </w:rPr>
        <w:t xml:space="preserve">~ </w:t>
      </w:r>
      <w:r w:rsidR="00116E76">
        <w:rPr>
          <w:color w:val="000000" w:themeColor="text1"/>
        </w:rPr>
        <w:t xml:space="preserve">You can refer this function using its Amazon Resource </w:t>
      </w:r>
      <w:r w:rsidR="00CB5738">
        <w:rPr>
          <w:color w:val="000000" w:themeColor="text1"/>
        </w:rPr>
        <w:t>Name (</w:t>
      </w:r>
      <w:r w:rsidR="00116E76">
        <w:rPr>
          <w:color w:val="000000" w:themeColor="text1"/>
        </w:rPr>
        <w:t xml:space="preserve">ARN). There are two ARN` </w:t>
      </w:r>
      <w:proofErr w:type="spellStart"/>
      <w:r w:rsidR="00116E76">
        <w:rPr>
          <w:color w:val="000000" w:themeColor="text1"/>
        </w:rPr>
        <w:t>accoaciated</w:t>
      </w:r>
      <w:proofErr w:type="spellEnd"/>
      <w:r w:rsidR="00116E76">
        <w:rPr>
          <w:color w:val="000000" w:themeColor="text1"/>
        </w:rPr>
        <w:t xml:space="preserve"> with this initial version.</w:t>
      </w:r>
    </w:p>
    <w:p w14:paraId="17EAFF5B" w14:textId="77777777" w:rsidR="00826222" w:rsidRDefault="00116E76" w:rsidP="00452A43">
      <w:pPr>
        <w:rPr>
          <w:color w:val="000000" w:themeColor="text1"/>
        </w:rPr>
      </w:pPr>
      <w:r w:rsidRPr="00826222">
        <w:rPr>
          <w:b/>
          <w:color w:val="000000" w:themeColor="text1"/>
        </w:rPr>
        <w:t>Qualified ARN:</w:t>
      </w:r>
      <w:r>
        <w:rPr>
          <w:color w:val="000000" w:themeColor="text1"/>
        </w:rPr>
        <w:t xml:space="preserve"> -&gt; This function ARN with the version suffix.</w:t>
      </w:r>
    </w:p>
    <w:p w14:paraId="40BD14D5" w14:textId="702FB102" w:rsidR="00116E76" w:rsidRDefault="00826222" w:rsidP="00452A43">
      <w:pPr>
        <w:rPr>
          <w:color w:val="000000" w:themeColor="text1"/>
        </w:rPr>
      </w:pPr>
      <w:r>
        <w:rPr>
          <w:color w:val="000000" w:themeColor="text1"/>
        </w:rPr>
        <w:t xml:space="preserve">  </w:t>
      </w:r>
      <w:proofErr w:type="spellStart"/>
      <w:proofErr w:type="gramStart"/>
      <w:r>
        <w:rPr>
          <w:color w:val="000000" w:themeColor="text1"/>
        </w:rPr>
        <w:t>arn:aws</w:t>
      </w:r>
      <w:proofErr w:type="gramEnd"/>
      <w:r>
        <w:rPr>
          <w:color w:val="000000" w:themeColor="text1"/>
        </w:rPr>
        <w:t>:lamda:aws-region:acc-id:function:helloworld</w:t>
      </w:r>
      <w:proofErr w:type="spellEnd"/>
      <w:r>
        <w:rPr>
          <w:color w:val="000000" w:themeColor="text1"/>
        </w:rPr>
        <w:t>:$LATEST</w:t>
      </w:r>
      <w:r w:rsidR="00116E76">
        <w:rPr>
          <w:color w:val="000000" w:themeColor="text1"/>
        </w:rPr>
        <w:t xml:space="preserve">  </w:t>
      </w:r>
    </w:p>
    <w:p w14:paraId="70A67D3B" w14:textId="456DB401" w:rsidR="00826222" w:rsidRDefault="00826222" w:rsidP="00452A43">
      <w:pPr>
        <w:rPr>
          <w:color w:val="000000" w:themeColor="text1"/>
        </w:rPr>
      </w:pPr>
      <w:r>
        <w:rPr>
          <w:color w:val="000000" w:themeColor="text1"/>
        </w:rPr>
        <w:t>Unqualified ARN:  The function ARN without the version suffix.</w:t>
      </w:r>
    </w:p>
    <w:p w14:paraId="1C9F749D" w14:textId="4E111CFB" w:rsidR="00826222" w:rsidRDefault="00826222" w:rsidP="00452A43">
      <w:pPr>
        <w:rPr>
          <w:color w:val="000000" w:themeColor="text1"/>
        </w:rPr>
      </w:pPr>
      <w:r>
        <w:rPr>
          <w:color w:val="000000" w:themeColor="text1"/>
        </w:rPr>
        <w:t xml:space="preserve">  </w:t>
      </w:r>
      <w:proofErr w:type="spellStart"/>
      <w:proofErr w:type="gramStart"/>
      <w:r>
        <w:rPr>
          <w:color w:val="000000" w:themeColor="text1"/>
        </w:rPr>
        <w:t>arn:aws</w:t>
      </w:r>
      <w:proofErr w:type="gramEnd"/>
      <w:r>
        <w:rPr>
          <w:color w:val="000000" w:themeColor="text1"/>
        </w:rPr>
        <w:t>:lamda:aws-region:acc-id:function:helloworld</w:t>
      </w:r>
      <w:proofErr w:type="spellEnd"/>
    </w:p>
    <w:p w14:paraId="0191A187" w14:textId="4AEE7170" w:rsidR="00CB5738" w:rsidRDefault="00CB5738" w:rsidP="00452A43">
      <w:pPr>
        <w:rPr>
          <w:color w:val="000000" w:themeColor="text1"/>
        </w:rPr>
      </w:pPr>
    </w:p>
    <w:p w14:paraId="3882B4C6" w14:textId="0439CA82" w:rsidR="00CB5738" w:rsidRDefault="00CB5738" w:rsidP="00452A43">
      <w:pPr>
        <w:rPr>
          <w:color w:val="000000" w:themeColor="text1"/>
        </w:rPr>
      </w:pPr>
      <w:r>
        <w:rPr>
          <w:color w:val="000000" w:themeColor="text1"/>
        </w:rPr>
        <w:t xml:space="preserve">Alias: </w:t>
      </w:r>
    </w:p>
    <w:p w14:paraId="381A9F04" w14:textId="27FD5FA5" w:rsidR="00CB5738" w:rsidRDefault="00CB5738" w:rsidP="00452A43">
      <w:pPr>
        <w:rPr>
          <w:color w:val="000000" w:themeColor="text1"/>
        </w:rPr>
      </w:pPr>
      <w:r>
        <w:rPr>
          <w:color w:val="000000" w:themeColor="text1"/>
        </w:rPr>
        <w:t xml:space="preserve"> ~ After initially creating a Lambda function (the $LATEST version), you can publish a version 1 of it. By creating a lambda named PROD that point to version 1, you can now use the PROD alias to invoke version 1 of the Lambda function.</w:t>
      </w:r>
    </w:p>
    <w:p w14:paraId="2C39C7FC" w14:textId="7B376C62" w:rsidR="00CB5738" w:rsidRDefault="00CB5738" w:rsidP="00452A43">
      <w:pPr>
        <w:rPr>
          <w:color w:val="000000" w:themeColor="text1"/>
        </w:rPr>
      </w:pPr>
      <w:r>
        <w:rPr>
          <w:color w:val="000000" w:themeColor="text1"/>
        </w:rPr>
        <w:t>~ Now you can update the code (The $LATEST) with all your improvements, and then publish another stable and improved version (version 2). you can promote version 2 to production by remapping the PROD alias so that it points to version 2, if you find something wrong, you can easily roll back the production version to version1 by remapping the PROD alias so that it points to version 1.</w:t>
      </w:r>
    </w:p>
    <w:p w14:paraId="1845E8EC" w14:textId="58AC275F" w:rsidR="00CB5738" w:rsidRDefault="00CB5738" w:rsidP="00452A43">
      <w:pPr>
        <w:pBdr>
          <w:bottom w:val="single" w:sz="6" w:space="1" w:color="auto"/>
        </w:pBdr>
        <w:rPr>
          <w:color w:val="000000" w:themeColor="text1"/>
        </w:rPr>
      </w:pPr>
      <w:r>
        <w:rPr>
          <w:color w:val="000000" w:themeColor="text1"/>
        </w:rPr>
        <w:t xml:space="preserve">~ </w:t>
      </w:r>
    </w:p>
    <w:p w14:paraId="2191D2F2" w14:textId="6C6D7CB9" w:rsidR="008020B4" w:rsidRPr="008020B4" w:rsidRDefault="008020B4" w:rsidP="008020B4">
      <w:pPr>
        <w:jc w:val="center"/>
        <w:rPr>
          <w:b/>
          <w:color w:val="000000" w:themeColor="text1"/>
          <w:u w:val="single"/>
        </w:rPr>
      </w:pPr>
      <w:r w:rsidRPr="008020B4">
        <w:rPr>
          <w:b/>
          <w:color w:val="000000" w:themeColor="text1"/>
          <w:u w:val="single"/>
        </w:rPr>
        <w:t>Step function</w:t>
      </w:r>
    </w:p>
    <w:p w14:paraId="77B3C88C" w14:textId="4E3E0B0A" w:rsidR="00CB5738" w:rsidRDefault="00CB5738" w:rsidP="00452A43">
      <w:pPr>
        <w:rPr>
          <w:color w:val="000000" w:themeColor="text1"/>
        </w:rPr>
      </w:pPr>
    </w:p>
    <w:p w14:paraId="3D3A6E47" w14:textId="51E3C8D9" w:rsidR="00DF2DE8" w:rsidRDefault="00127A63" w:rsidP="00DF2DE8">
      <w:pPr>
        <w:pStyle w:val="ListParagraph"/>
        <w:numPr>
          <w:ilvl w:val="0"/>
          <w:numId w:val="18"/>
        </w:numPr>
        <w:rPr>
          <w:color w:val="000000" w:themeColor="text1"/>
        </w:rPr>
      </w:pPr>
      <w:r>
        <w:rPr>
          <w:color w:val="000000" w:themeColor="text1"/>
        </w:rPr>
        <w:t xml:space="preserve">Step functions allows you to visualize and test your serverless application.  Step functions provides a graphical console to arrange and visualize the component of your application as a series of steps. This makes it simple to build and run multistep applications. Step functions automatically trigger and track each step, and retrieve when there </w:t>
      </w:r>
      <w:r w:rsidR="00C5758C">
        <w:rPr>
          <w:color w:val="000000" w:themeColor="text1"/>
        </w:rPr>
        <w:t>is</w:t>
      </w:r>
      <w:r>
        <w:rPr>
          <w:color w:val="000000" w:themeColor="text1"/>
        </w:rPr>
        <w:t xml:space="preserve"> error, so your application executes in order and as expected, Step functions logs the state of each step, so when things do go wrong, you can diagnose and debug problems quickly.</w:t>
      </w:r>
    </w:p>
    <w:p w14:paraId="073C4D5E" w14:textId="5A1A0587" w:rsidR="00127A63" w:rsidRDefault="003731BD" w:rsidP="00DF2DE8">
      <w:pPr>
        <w:pStyle w:val="ListParagraph"/>
        <w:numPr>
          <w:ilvl w:val="0"/>
          <w:numId w:val="18"/>
        </w:numPr>
        <w:rPr>
          <w:color w:val="000000" w:themeColor="text1"/>
        </w:rPr>
      </w:pPr>
      <w:r>
        <w:rPr>
          <w:color w:val="000000" w:themeColor="text1"/>
        </w:rPr>
        <w:t>Great</w:t>
      </w:r>
      <w:r w:rsidR="00C5758C">
        <w:rPr>
          <w:color w:val="000000" w:themeColor="text1"/>
        </w:rPr>
        <w:t xml:space="preserve"> way to vis</w:t>
      </w:r>
      <w:r>
        <w:rPr>
          <w:color w:val="000000" w:themeColor="text1"/>
        </w:rPr>
        <w:t>ualize your serverless application.</w:t>
      </w:r>
    </w:p>
    <w:p w14:paraId="430031F7" w14:textId="021A4DD1" w:rsidR="003731BD" w:rsidRDefault="003731BD" w:rsidP="00DF2DE8">
      <w:pPr>
        <w:pStyle w:val="ListParagraph"/>
        <w:numPr>
          <w:ilvl w:val="0"/>
          <w:numId w:val="18"/>
        </w:numPr>
        <w:rPr>
          <w:color w:val="000000" w:themeColor="text1"/>
        </w:rPr>
      </w:pPr>
      <w:r>
        <w:rPr>
          <w:color w:val="000000" w:themeColor="text1"/>
        </w:rPr>
        <w:t>Step functions automatically trigger and track each step.</w:t>
      </w:r>
    </w:p>
    <w:p w14:paraId="46280E49" w14:textId="1C84153E" w:rsidR="003731BD" w:rsidRDefault="003731BD" w:rsidP="00DF2DE8">
      <w:pPr>
        <w:pStyle w:val="ListParagraph"/>
        <w:numPr>
          <w:ilvl w:val="0"/>
          <w:numId w:val="18"/>
        </w:numPr>
        <w:pBdr>
          <w:bottom w:val="single" w:sz="6" w:space="1" w:color="auto"/>
        </w:pBdr>
        <w:rPr>
          <w:color w:val="000000" w:themeColor="text1"/>
        </w:rPr>
      </w:pPr>
      <w:r>
        <w:rPr>
          <w:color w:val="000000" w:themeColor="text1"/>
        </w:rPr>
        <w:t>Step functions log the state of each step so if something goes wrong you can track what wrong and where.</w:t>
      </w:r>
    </w:p>
    <w:p w14:paraId="189B244C" w14:textId="0F487253" w:rsidR="003731BD" w:rsidRPr="003731BD" w:rsidRDefault="003731BD" w:rsidP="003731BD">
      <w:pPr>
        <w:pStyle w:val="ListParagraph"/>
        <w:ind w:left="720" w:firstLine="0"/>
        <w:jc w:val="center"/>
        <w:rPr>
          <w:b/>
          <w:color w:val="000000" w:themeColor="text1"/>
          <w:u w:val="single"/>
        </w:rPr>
      </w:pPr>
      <w:r w:rsidRPr="003731BD">
        <w:rPr>
          <w:b/>
          <w:color w:val="000000" w:themeColor="text1"/>
          <w:u w:val="single"/>
        </w:rPr>
        <w:t>X-Ray</w:t>
      </w:r>
    </w:p>
    <w:p w14:paraId="12D50094" w14:textId="28D9FDFE" w:rsidR="00CB5738" w:rsidRDefault="003731BD" w:rsidP="003731BD">
      <w:pPr>
        <w:pStyle w:val="ListParagraph"/>
        <w:numPr>
          <w:ilvl w:val="0"/>
          <w:numId w:val="18"/>
        </w:numPr>
        <w:rPr>
          <w:color w:val="000000" w:themeColor="text1"/>
        </w:rPr>
      </w:pPr>
      <w:r>
        <w:rPr>
          <w:color w:val="000000" w:themeColor="text1"/>
        </w:rPr>
        <w:t xml:space="preserve">AWX X-Ray is a service that collects data about request that </w:t>
      </w:r>
      <w:r w:rsidR="00192E65">
        <w:rPr>
          <w:color w:val="000000" w:themeColor="text1"/>
        </w:rPr>
        <w:t>your</w:t>
      </w:r>
      <w:r>
        <w:rPr>
          <w:color w:val="000000" w:themeColor="text1"/>
        </w:rPr>
        <w:t xml:space="preserve"> application serves, and provides tools you can view, filter, and gain insight into that data to identify issues and opportunities for optimization. For any traced request to your application, you can see detailed information not only about the request and response. But also, about calls that your application makes to downstream AWS resources, micro services, database and HTTP web APIs.</w:t>
      </w:r>
    </w:p>
    <w:p w14:paraId="4DF1CB3F" w14:textId="5E3DEB50" w:rsidR="00192E65" w:rsidRDefault="00A852AA" w:rsidP="00A852AA">
      <w:pPr>
        <w:ind w:left="360"/>
        <w:rPr>
          <w:b/>
          <w:color w:val="000000" w:themeColor="text1"/>
        </w:rPr>
      </w:pPr>
      <w:r w:rsidRPr="00A852AA">
        <w:rPr>
          <w:b/>
          <w:color w:val="000000" w:themeColor="text1"/>
        </w:rPr>
        <w:t>The X-Ray SD</w:t>
      </w:r>
      <w:r w:rsidR="00FF751F">
        <w:rPr>
          <w:b/>
          <w:color w:val="000000" w:themeColor="text1"/>
        </w:rPr>
        <w:t>K</w:t>
      </w:r>
      <w:r w:rsidRPr="00A852AA">
        <w:rPr>
          <w:b/>
          <w:color w:val="000000" w:themeColor="text1"/>
        </w:rPr>
        <w:t xml:space="preserve"> provides:</w:t>
      </w:r>
    </w:p>
    <w:p w14:paraId="2D1F573E" w14:textId="1F640584" w:rsidR="00A852AA" w:rsidRPr="00A852AA" w:rsidRDefault="00A852AA" w:rsidP="00A852AA">
      <w:pPr>
        <w:pStyle w:val="ListParagraph"/>
        <w:numPr>
          <w:ilvl w:val="0"/>
          <w:numId w:val="18"/>
        </w:numPr>
        <w:rPr>
          <w:color w:val="000000" w:themeColor="text1"/>
        </w:rPr>
      </w:pPr>
      <w:r w:rsidRPr="00A852AA">
        <w:rPr>
          <w:color w:val="000000" w:themeColor="text1"/>
        </w:rPr>
        <w:t>Interceptor to add to your code to trace incoming HTTP request.</w:t>
      </w:r>
    </w:p>
    <w:p w14:paraId="105C4144" w14:textId="7A9C88A1" w:rsidR="00A852AA" w:rsidRPr="00A852AA" w:rsidRDefault="00A852AA" w:rsidP="00A852AA">
      <w:pPr>
        <w:pStyle w:val="ListParagraph"/>
        <w:numPr>
          <w:ilvl w:val="0"/>
          <w:numId w:val="18"/>
        </w:numPr>
        <w:rPr>
          <w:color w:val="000000" w:themeColor="text1"/>
        </w:rPr>
      </w:pPr>
      <w:r w:rsidRPr="00A852AA">
        <w:rPr>
          <w:color w:val="000000" w:themeColor="text1"/>
        </w:rPr>
        <w:t>Client handles to instrument AWS SDK clients that your application uses to call other AWS services</w:t>
      </w:r>
    </w:p>
    <w:p w14:paraId="6E6C9D38" w14:textId="08794A96" w:rsidR="00A852AA" w:rsidRDefault="00A852AA" w:rsidP="00A852AA">
      <w:pPr>
        <w:pStyle w:val="ListParagraph"/>
        <w:numPr>
          <w:ilvl w:val="0"/>
          <w:numId w:val="18"/>
        </w:numPr>
        <w:rPr>
          <w:color w:val="000000" w:themeColor="text1"/>
        </w:rPr>
      </w:pPr>
      <w:r w:rsidRPr="00A852AA">
        <w:rPr>
          <w:color w:val="000000" w:themeColor="text1"/>
        </w:rPr>
        <w:t xml:space="preserve">AN HTTP client to use to instrument calls to </w:t>
      </w:r>
      <w:r>
        <w:rPr>
          <w:color w:val="000000" w:themeColor="text1"/>
        </w:rPr>
        <w:t>other</w:t>
      </w:r>
      <w:r w:rsidRPr="00A852AA">
        <w:rPr>
          <w:color w:val="000000" w:themeColor="text1"/>
        </w:rPr>
        <w:t xml:space="preserve"> </w:t>
      </w:r>
      <w:r>
        <w:rPr>
          <w:color w:val="000000" w:themeColor="text1"/>
        </w:rPr>
        <w:t>internal</w:t>
      </w:r>
      <w:r w:rsidRPr="00A852AA">
        <w:rPr>
          <w:color w:val="000000" w:themeColor="text1"/>
        </w:rPr>
        <w:t xml:space="preserve"> and external HTTP web services.</w:t>
      </w:r>
    </w:p>
    <w:p w14:paraId="302F0CE6" w14:textId="54CE24E9" w:rsidR="00FF751F" w:rsidRDefault="00FF751F" w:rsidP="00A852AA">
      <w:pPr>
        <w:pStyle w:val="ListParagraph"/>
        <w:numPr>
          <w:ilvl w:val="0"/>
          <w:numId w:val="18"/>
        </w:numPr>
        <w:rPr>
          <w:color w:val="000000" w:themeColor="text1"/>
        </w:rPr>
      </w:pPr>
      <w:r>
        <w:rPr>
          <w:color w:val="000000" w:themeColor="text1"/>
        </w:rPr>
        <w:t xml:space="preserve">The X-Rays integrate with the following AWS </w:t>
      </w:r>
      <w:r w:rsidR="005E04BA">
        <w:rPr>
          <w:color w:val="000000" w:themeColor="text1"/>
        </w:rPr>
        <w:t>services:</w:t>
      </w:r>
    </w:p>
    <w:p w14:paraId="2E13A099" w14:textId="7460F71F" w:rsidR="00FF751F" w:rsidRDefault="00FF751F" w:rsidP="00FF751F">
      <w:pPr>
        <w:pStyle w:val="ListParagraph"/>
        <w:numPr>
          <w:ilvl w:val="0"/>
          <w:numId w:val="19"/>
        </w:numPr>
        <w:rPr>
          <w:color w:val="000000" w:themeColor="text1"/>
        </w:rPr>
      </w:pPr>
      <w:r>
        <w:rPr>
          <w:color w:val="000000" w:themeColor="text1"/>
        </w:rPr>
        <w:t>ELB</w:t>
      </w:r>
    </w:p>
    <w:p w14:paraId="46F54C29" w14:textId="0CE4A1F3" w:rsidR="00FF751F" w:rsidRDefault="00FF751F" w:rsidP="00FF751F">
      <w:pPr>
        <w:pStyle w:val="ListParagraph"/>
        <w:numPr>
          <w:ilvl w:val="0"/>
          <w:numId w:val="19"/>
        </w:numPr>
        <w:rPr>
          <w:color w:val="000000" w:themeColor="text1"/>
        </w:rPr>
      </w:pPr>
      <w:r>
        <w:rPr>
          <w:color w:val="000000" w:themeColor="text1"/>
        </w:rPr>
        <w:t>Lambda</w:t>
      </w:r>
    </w:p>
    <w:p w14:paraId="3A2597FB" w14:textId="7D6D77EC" w:rsidR="00FF751F" w:rsidRDefault="00FF751F" w:rsidP="00FF751F">
      <w:pPr>
        <w:pStyle w:val="ListParagraph"/>
        <w:numPr>
          <w:ilvl w:val="0"/>
          <w:numId w:val="19"/>
        </w:numPr>
        <w:rPr>
          <w:color w:val="000000" w:themeColor="text1"/>
        </w:rPr>
      </w:pPr>
      <w:r>
        <w:rPr>
          <w:color w:val="000000" w:themeColor="text1"/>
        </w:rPr>
        <w:t>API Gateways</w:t>
      </w:r>
    </w:p>
    <w:p w14:paraId="6B9E9EEE" w14:textId="0C6FB045" w:rsidR="00FF751F" w:rsidRDefault="00FF751F" w:rsidP="00FF751F">
      <w:pPr>
        <w:pStyle w:val="ListParagraph"/>
        <w:numPr>
          <w:ilvl w:val="0"/>
          <w:numId w:val="19"/>
        </w:numPr>
        <w:rPr>
          <w:color w:val="000000" w:themeColor="text1"/>
        </w:rPr>
      </w:pPr>
      <w:r>
        <w:rPr>
          <w:color w:val="000000" w:themeColor="text1"/>
        </w:rPr>
        <w:t>EC2</w:t>
      </w:r>
    </w:p>
    <w:p w14:paraId="3C58EC3E" w14:textId="5402239B" w:rsidR="00C63F85" w:rsidRDefault="00C63F85" w:rsidP="00C63F85">
      <w:pPr>
        <w:pStyle w:val="ListParagraph"/>
        <w:numPr>
          <w:ilvl w:val="0"/>
          <w:numId w:val="19"/>
        </w:numPr>
        <w:rPr>
          <w:color w:val="000000" w:themeColor="text1"/>
        </w:rPr>
      </w:pPr>
      <w:r>
        <w:rPr>
          <w:color w:val="000000" w:themeColor="text1"/>
        </w:rPr>
        <w:t>Elastic Beanstalk</w:t>
      </w:r>
    </w:p>
    <w:p w14:paraId="711CC35A" w14:textId="090BB9EC" w:rsidR="00C63F85" w:rsidRDefault="00C63F85" w:rsidP="00C63F85">
      <w:pPr>
        <w:pStyle w:val="ListParagraph"/>
        <w:numPr>
          <w:ilvl w:val="0"/>
          <w:numId w:val="21"/>
        </w:numPr>
        <w:rPr>
          <w:color w:val="000000" w:themeColor="text1"/>
        </w:rPr>
      </w:pPr>
      <w:r>
        <w:rPr>
          <w:color w:val="000000" w:themeColor="text1"/>
        </w:rPr>
        <w:t>X-Ray integrate following language</w:t>
      </w:r>
    </w:p>
    <w:p w14:paraId="21E84550" w14:textId="285317F6" w:rsidR="00C63F85" w:rsidRDefault="00C63F85" w:rsidP="00C63F85">
      <w:pPr>
        <w:pStyle w:val="ListParagraph"/>
        <w:numPr>
          <w:ilvl w:val="0"/>
          <w:numId w:val="22"/>
        </w:numPr>
        <w:rPr>
          <w:color w:val="000000" w:themeColor="text1"/>
        </w:rPr>
      </w:pPr>
      <w:r>
        <w:rPr>
          <w:color w:val="000000" w:themeColor="text1"/>
        </w:rPr>
        <w:t xml:space="preserve">Java     2) Go     3) Node.js    4) Python    5) Ruby    </w:t>
      </w:r>
      <w:proofErr w:type="gramStart"/>
      <w:r>
        <w:rPr>
          <w:color w:val="000000" w:themeColor="text1"/>
        </w:rPr>
        <w:t>6).Net</w:t>
      </w:r>
      <w:proofErr w:type="gramEnd"/>
    </w:p>
    <w:p w14:paraId="16CB0B2A" w14:textId="3F7EFA65" w:rsidR="00C63F85" w:rsidRDefault="001F43B3" w:rsidP="001F43B3">
      <w:pPr>
        <w:jc w:val="center"/>
        <w:rPr>
          <w:b/>
          <w:color w:val="000000" w:themeColor="text1"/>
          <w:u w:val="single"/>
        </w:rPr>
      </w:pPr>
      <w:r w:rsidRPr="001F43B3">
        <w:rPr>
          <w:b/>
          <w:color w:val="000000" w:themeColor="text1"/>
          <w:u w:val="single"/>
        </w:rPr>
        <w:lastRenderedPageBreak/>
        <w:t>Advanced API Gateways</w:t>
      </w:r>
    </w:p>
    <w:p w14:paraId="0558D521" w14:textId="6783635B" w:rsidR="001F43B3" w:rsidRPr="001F43B3" w:rsidRDefault="001F43B3" w:rsidP="001F43B3">
      <w:pPr>
        <w:pStyle w:val="ListParagraph"/>
        <w:numPr>
          <w:ilvl w:val="0"/>
          <w:numId w:val="21"/>
        </w:numPr>
        <w:rPr>
          <w:b/>
          <w:color w:val="000000" w:themeColor="text1"/>
          <w:u w:val="single"/>
        </w:rPr>
      </w:pPr>
      <w:r>
        <w:rPr>
          <w:color w:val="000000" w:themeColor="text1"/>
        </w:rPr>
        <w:t xml:space="preserve">You can use the API Gateway import API feature to import an API from and external definition file into </w:t>
      </w:r>
      <w:r>
        <w:rPr>
          <w:color w:val="000000" w:themeColor="text1"/>
        </w:rPr>
        <w:t>API Gateway</w:t>
      </w:r>
      <w:r>
        <w:rPr>
          <w:color w:val="000000" w:themeColor="text1"/>
        </w:rPr>
        <w:t xml:space="preserve">. Currently, the </w:t>
      </w:r>
      <w:r w:rsidRPr="00455159">
        <w:rPr>
          <w:b/>
          <w:color w:val="000000" w:themeColor="text1"/>
        </w:rPr>
        <w:t>import API feature supports Swagger v2.0 definition files</w:t>
      </w:r>
      <w:r>
        <w:rPr>
          <w:color w:val="000000" w:themeColor="text1"/>
        </w:rPr>
        <w:t>.</w:t>
      </w:r>
    </w:p>
    <w:p w14:paraId="328508CA" w14:textId="2E52C6D1" w:rsidR="001F43B3" w:rsidRPr="001F43B3" w:rsidRDefault="001F43B3" w:rsidP="001F43B3">
      <w:pPr>
        <w:pStyle w:val="ListParagraph"/>
        <w:numPr>
          <w:ilvl w:val="0"/>
          <w:numId w:val="21"/>
        </w:numPr>
        <w:rPr>
          <w:b/>
          <w:color w:val="000000" w:themeColor="text1"/>
          <w:u w:val="single"/>
        </w:rPr>
      </w:pPr>
      <w:r>
        <w:rPr>
          <w:color w:val="000000" w:themeColor="text1"/>
        </w:rPr>
        <w:t xml:space="preserve">With the import API, you can either create a new </w:t>
      </w:r>
      <w:r w:rsidR="003A7DF6">
        <w:rPr>
          <w:color w:val="000000" w:themeColor="text1"/>
        </w:rPr>
        <w:t>API</w:t>
      </w:r>
      <w:r>
        <w:rPr>
          <w:color w:val="000000" w:themeColor="text1"/>
        </w:rPr>
        <w:t xml:space="preserve"> by submitting a POST request that includes a swagger definition in the payload and endpoint configuration, or you can update an existing API by using a PUT request that contains a swagger definition in the payload. You can update an API by overwriting it with a new definition, or merge a definition with an existing API. You specify the options using a mode query parameter in the request URL.</w:t>
      </w:r>
    </w:p>
    <w:p w14:paraId="1DA5EC1D" w14:textId="0C099505" w:rsidR="001F43B3" w:rsidRPr="005D37F6" w:rsidRDefault="005D37F6" w:rsidP="001F43B3">
      <w:pPr>
        <w:pStyle w:val="ListParagraph"/>
        <w:numPr>
          <w:ilvl w:val="0"/>
          <w:numId w:val="21"/>
        </w:numPr>
        <w:rPr>
          <w:b/>
          <w:color w:val="000000" w:themeColor="text1"/>
          <w:u w:val="single"/>
        </w:rPr>
      </w:pPr>
      <w:r>
        <w:rPr>
          <w:color w:val="000000" w:themeColor="text1"/>
        </w:rPr>
        <w:t>Import API’s using Swagger 2.0 definition files</w:t>
      </w:r>
    </w:p>
    <w:p w14:paraId="46ECABD2" w14:textId="7FDD7350" w:rsidR="005D37F6" w:rsidRPr="005D37F6" w:rsidRDefault="005D37F6" w:rsidP="005D37F6">
      <w:pPr>
        <w:pStyle w:val="ListParagraph"/>
        <w:numPr>
          <w:ilvl w:val="0"/>
          <w:numId w:val="21"/>
        </w:numPr>
        <w:rPr>
          <w:b/>
          <w:color w:val="000000" w:themeColor="text1"/>
          <w:u w:val="single"/>
        </w:rPr>
      </w:pPr>
      <w:r>
        <w:rPr>
          <w:color w:val="000000" w:themeColor="text1"/>
        </w:rPr>
        <w:t>API Gateway can be throttled; Default limits are 10000 RPS or 5000 concurrently.</w:t>
      </w:r>
    </w:p>
    <w:p w14:paraId="041187BE" w14:textId="3282B28F" w:rsidR="005D37F6" w:rsidRPr="005D37F6" w:rsidRDefault="005D37F6" w:rsidP="005D37F6">
      <w:pPr>
        <w:pStyle w:val="ListParagraph"/>
        <w:numPr>
          <w:ilvl w:val="0"/>
          <w:numId w:val="21"/>
        </w:numPr>
        <w:rPr>
          <w:color w:val="000000" w:themeColor="text1"/>
        </w:rPr>
      </w:pPr>
      <w:r w:rsidRPr="005D37F6">
        <w:rPr>
          <w:color w:val="000000" w:themeColor="text1"/>
        </w:rPr>
        <w:t xml:space="preserve">You can </w:t>
      </w:r>
      <w:r>
        <w:rPr>
          <w:color w:val="000000" w:themeColor="text1"/>
        </w:rPr>
        <w:t>Configure</w:t>
      </w:r>
      <w:r w:rsidRPr="005D37F6">
        <w:rPr>
          <w:color w:val="000000" w:themeColor="text1"/>
        </w:rPr>
        <w:t xml:space="preserve"> API </w:t>
      </w:r>
      <w:r>
        <w:rPr>
          <w:color w:val="000000" w:themeColor="text1"/>
        </w:rPr>
        <w:t>Gateway</w:t>
      </w:r>
      <w:r w:rsidRPr="005D37F6">
        <w:rPr>
          <w:color w:val="000000" w:themeColor="text1"/>
        </w:rPr>
        <w:t xml:space="preserve"> as a SOAP services passthrough.</w:t>
      </w:r>
    </w:p>
    <w:p w14:paraId="4C4805EF" w14:textId="009D5A76" w:rsidR="001F43B3" w:rsidRDefault="001F43B3" w:rsidP="001F43B3">
      <w:pPr>
        <w:pBdr>
          <w:bottom w:val="single" w:sz="6" w:space="1" w:color="auto"/>
        </w:pBdr>
        <w:rPr>
          <w:b/>
          <w:color w:val="000000" w:themeColor="text1"/>
          <w:u w:val="single"/>
        </w:rPr>
      </w:pPr>
    </w:p>
    <w:p w14:paraId="35B08634" w14:textId="77777777" w:rsidR="006704A9" w:rsidRPr="006D628C" w:rsidRDefault="006704A9" w:rsidP="006D628C">
      <w:pPr>
        <w:pStyle w:val="ListParagraph"/>
        <w:numPr>
          <w:ilvl w:val="0"/>
          <w:numId w:val="21"/>
        </w:numPr>
        <w:rPr>
          <w:b/>
          <w:color w:val="000000" w:themeColor="text1"/>
          <w:u w:val="single"/>
        </w:rPr>
      </w:pPr>
      <w:bookmarkStart w:id="0" w:name="_GoBack"/>
      <w:bookmarkEnd w:id="0"/>
    </w:p>
    <w:p w14:paraId="094EFCAD" w14:textId="36402B33" w:rsidR="001F43B3" w:rsidRDefault="001F43B3" w:rsidP="001F43B3">
      <w:pPr>
        <w:rPr>
          <w:b/>
          <w:color w:val="000000" w:themeColor="text1"/>
          <w:u w:val="single"/>
        </w:rPr>
      </w:pPr>
    </w:p>
    <w:p w14:paraId="56C61FC3" w14:textId="09BD6CAF" w:rsidR="001F43B3" w:rsidRDefault="001F43B3" w:rsidP="001F43B3">
      <w:pPr>
        <w:rPr>
          <w:b/>
          <w:color w:val="000000" w:themeColor="text1"/>
          <w:u w:val="single"/>
        </w:rPr>
      </w:pPr>
    </w:p>
    <w:p w14:paraId="42FF3E2E" w14:textId="550144EC" w:rsidR="001F43B3" w:rsidRDefault="001F43B3" w:rsidP="001F43B3">
      <w:pPr>
        <w:rPr>
          <w:b/>
          <w:color w:val="000000" w:themeColor="text1"/>
          <w:u w:val="single"/>
        </w:rPr>
      </w:pPr>
    </w:p>
    <w:p w14:paraId="2CBE0640" w14:textId="11028A0A" w:rsidR="001F43B3" w:rsidRDefault="001F43B3" w:rsidP="001F43B3">
      <w:pPr>
        <w:rPr>
          <w:b/>
          <w:color w:val="000000" w:themeColor="text1"/>
          <w:u w:val="single"/>
        </w:rPr>
      </w:pPr>
    </w:p>
    <w:p w14:paraId="29764B5F" w14:textId="3A3635A8" w:rsidR="001F43B3" w:rsidRDefault="001F43B3" w:rsidP="001F43B3">
      <w:pPr>
        <w:rPr>
          <w:b/>
          <w:color w:val="000000" w:themeColor="text1"/>
          <w:u w:val="single"/>
        </w:rPr>
      </w:pPr>
    </w:p>
    <w:p w14:paraId="4CB54612" w14:textId="614E0AC9" w:rsidR="001F43B3" w:rsidRDefault="001F43B3" w:rsidP="001F43B3">
      <w:pPr>
        <w:rPr>
          <w:b/>
          <w:color w:val="000000" w:themeColor="text1"/>
          <w:u w:val="single"/>
        </w:rPr>
      </w:pPr>
    </w:p>
    <w:p w14:paraId="0A00B097" w14:textId="57835617" w:rsidR="001F43B3" w:rsidRDefault="001F43B3" w:rsidP="001F43B3">
      <w:pPr>
        <w:rPr>
          <w:b/>
          <w:color w:val="000000" w:themeColor="text1"/>
          <w:u w:val="single"/>
        </w:rPr>
      </w:pPr>
    </w:p>
    <w:p w14:paraId="648A83E6" w14:textId="30F2FCB3" w:rsidR="001F43B3" w:rsidRDefault="001F43B3" w:rsidP="001F43B3">
      <w:pPr>
        <w:rPr>
          <w:b/>
          <w:color w:val="000000" w:themeColor="text1"/>
          <w:u w:val="single"/>
        </w:rPr>
      </w:pPr>
    </w:p>
    <w:p w14:paraId="74D53950" w14:textId="3304AD8C" w:rsidR="001F43B3" w:rsidRDefault="001F43B3" w:rsidP="001F43B3">
      <w:pPr>
        <w:rPr>
          <w:b/>
          <w:color w:val="000000" w:themeColor="text1"/>
          <w:u w:val="single"/>
        </w:rPr>
      </w:pPr>
    </w:p>
    <w:p w14:paraId="55829486" w14:textId="0D88A928" w:rsidR="001F43B3" w:rsidRDefault="001F43B3" w:rsidP="001F43B3">
      <w:pPr>
        <w:rPr>
          <w:b/>
          <w:color w:val="000000" w:themeColor="text1"/>
          <w:u w:val="single"/>
        </w:rPr>
      </w:pPr>
    </w:p>
    <w:p w14:paraId="4ECE1A27" w14:textId="53CE33F7" w:rsidR="001F43B3" w:rsidRDefault="001F43B3" w:rsidP="001F43B3">
      <w:pPr>
        <w:rPr>
          <w:b/>
          <w:color w:val="000000" w:themeColor="text1"/>
          <w:u w:val="single"/>
        </w:rPr>
      </w:pPr>
    </w:p>
    <w:p w14:paraId="28AC76DB" w14:textId="7B586727" w:rsidR="001F43B3" w:rsidRDefault="001F43B3" w:rsidP="001F43B3">
      <w:pPr>
        <w:rPr>
          <w:b/>
          <w:color w:val="000000" w:themeColor="text1"/>
          <w:u w:val="single"/>
        </w:rPr>
      </w:pPr>
    </w:p>
    <w:p w14:paraId="097A3AD5" w14:textId="312FB401" w:rsidR="001F43B3" w:rsidRDefault="001F43B3" w:rsidP="001F43B3">
      <w:pPr>
        <w:rPr>
          <w:b/>
          <w:color w:val="000000" w:themeColor="text1"/>
          <w:u w:val="single"/>
        </w:rPr>
      </w:pPr>
    </w:p>
    <w:p w14:paraId="0E194DCD" w14:textId="7BCA773A" w:rsidR="001F43B3" w:rsidRDefault="001F43B3" w:rsidP="001F43B3">
      <w:pPr>
        <w:rPr>
          <w:b/>
          <w:color w:val="000000" w:themeColor="text1"/>
          <w:u w:val="single"/>
        </w:rPr>
      </w:pPr>
    </w:p>
    <w:p w14:paraId="214CF065" w14:textId="1FAF2424" w:rsidR="001F43B3" w:rsidRDefault="001F43B3" w:rsidP="001F43B3">
      <w:pPr>
        <w:rPr>
          <w:b/>
          <w:color w:val="000000" w:themeColor="text1"/>
          <w:u w:val="single"/>
        </w:rPr>
      </w:pPr>
    </w:p>
    <w:p w14:paraId="1D0A3D91" w14:textId="2CE897E7" w:rsidR="001F43B3" w:rsidRDefault="001F43B3" w:rsidP="001F43B3">
      <w:pPr>
        <w:rPr>
          <w:b/>
          <w:color w:val="000000" w:themeColor="text1"/>
          <w:u w:val="single"/>
        </w:rPr>
      </w:pPr>
    </w:p>
    <w:p w14:paraId="7218438B" w14:textId="77777777" w:rsidR="001F43B3" w:rsidRPr="001F43B3" w:rsidRDefault="001F43B3" w:rsidP="001F43B3">
      <w:pPr>
        <w:rPr>
          <w:b/>
          <w:color w:val="000000" w:themeColor="text1"/>
          <w:u w:val="single"/>
        </w:rPr>
      </w:pPr>
    </w:p>
    <w:p w14:paraId="7D63B9EE" w14:textId="77777777" w:rsidR="00A852AA" w:rsidRPr="00A852AA" w:rsidRDefault="00A852AA" w:rsidP="00A852AA">
      <w:pPr>
        <w:pStyle w:val="ListParagraph"/>
        <w:ind w:left="720" w:firstLine="0"/>
        <w:rPr>
          <w:color w:val="000000" w:themeColor="text1"/>
        </w:rPr>
      </w:pPr>
    </w:p>
    <w:p w14:paraId="1052CE53" w14:textId="77777777" w:rsidR="00A852AA" w:rsidRDefault="00A852AA" w:rsidP="00A852AA">
      <w:pPr>
        <w:pStyle w:val="ListParagraph"/>
        <w:ind w:left="720" w:firstLine="0"/>
        <w:rPr>
          <w:color w:val="000000" w:themeColor="text1"/>
        </w:rPr>
      </w:pPr>
    </w:p>
    <w:p w14:paraId="55385013" w14:textId="41A7DD2D" w:rsidR="003731BD" w:rsidRDefault="003731BD" w:rsidP="00192E65">
      <w:pPr>
        <w:rPr>
          <w:color w:val="000000" w:themeColor="text1"/>
        </w:rPr>
      </w:pPr>
    </w:p>
    <w:p w14:paraId="5FDCE528" w14:textId="38501942" w:rsidR="00192E65" w:rsidRDefault="00192E65" w:rsidP="00192E65">
      <w:pPr>
        <w:rPr>
          <w:color w:val="000000" w:themeColor="text1"/>
        </w:rPr>
      </w:pPr>
    </w:p>
    <w:p w14:paraId="73E5B7C3" w14:textId="4EC7BC49" w:rsidR="00192E65" w:rsidRDefault="00192E65" w:rsidP="00192E65">
      <w:pPr>
        <w:rPr>
          <w:color w:val="000000" w:themeColor="text1"/>
        </w:rPr>
      </w:pPr>
    </w:p>
    <w:p w14:paraId="5F8F0D84" w14:textId="0E06685C" w:rsidR="00192E65" w:rsidRDefault="00192E65" w:rsidP="00192E65">
      <w:pPr>
        <w:rPr>
          <w:color w:val="000000" w:themeColor="text1"/>
        </w:rPr>
      </w:pPr>
    </w:p>
    <w:p w14:paraId="26DE3803" w14:textId="36179379" w:rsidR="00192E65" w:rsidRDefault="00192E65" w:rsidP="00192E65">
      <w:pPr>
        <w:rPr>
          <w:color w:val="000000" w:themeColor="text1"/>
        </w:rPr>
      </w:pPr>
    </w:p>
    <w:p w14:paraId="41814E44" w14:textId="18A46138" w:rsidR="00192E65" w:rsidRDefault="00192E65" w:rsidP="00192E65">
      <w:pPr>
        <w:rPr>
          <w:color w:val="000000" w:themeColor="text1"/>
        </w:rPr>
      </w:pPr>
    </w:p>
    <w:p w14:paraId="75326500" w14:textId="2959B207" w:rsidR="00192E65" w:rsidRDefault="00192E65" w:rsidP="00192E65">
      <w:pPr>
        <w:rPr>
          <w:color w:val="000000" w:themeColor="text1"/>
        </w:rPr>
      </w:pPr>
    </w:p>
    <w:p w14:paraId="710F8849" w14:textId="7BEC5F3D" w:rsidR="00192E65" w:rsidRDefault="00192E65" w:rsidP="00192E65">
      <w:pPr>
        <w:rPr>
          <w:color w:val="000000" w:themeColor="text1"/>
        </w:rPr>
      </w:pPr>
    </w:p>
    <w:p w14:paraId="360E97C7" w14:textId="68E1876E" w:rsidR="00192E65" w:rsidRDefault="00192E65" w:rsidP="00192E65">
      <w:pPr>
        <w:rPr>
          <w:color w:val="000000" w:themeColor="text1"/>
        </w:rPr>
      </w:pPr>
    </w:p>
    <w:p w14:paraId="2F157482" w14:textId="65236821" w:rsidR="00192E65" w:rsidRDefault="00192E65" w:rsidP="00192E65">
      <w:pPr>
        <w:rPr>
          <w:color w:val="000000" w:themeColor="text1"/>
        </w:rPr>
      </w:pPr>
    </w:p>
    <w:p w14:paraId="1A5EB014" w14:textId="3D95ACEF" w:rsidR="00192E65" w:rsidRDefault="00192E65" w:rsidP="00192E65">
      <w:pPr>
        <w:rPr>
          <w:color w:val="000000" w:themeColor="text1"/>
        </w:rPr>
      </w:pPr>
    </w:p>
    <w:p w14:paraId="3218131C" w14:textId="60A1DB2F" w:rsidR="00192E65" w:rsidRDefault="00192E65" w:rsidP="00192E65">
      <w:pPr>
        <w:rPr>
          <w:color w:val="000000" w:themeColor="text1"/>
        </w:rPr>
      </w:pPr>
    </w:p>
    <w:p w14:paraId="3C6274E3" w14:textId="282B0800" w:rsidR="00192E65" w:rsidRDefault="00192E65" w:rsidP="00192E65">
      <w:pPr>
        <w:rPr>
          <w:color w:val="000000" w:themeColor="text1"/>
        </w:rPr>
      </w:pPr>
    </w:p>
    <w:p w14:paraId="15DEB22F" w14:textId="1B6661CF" w:rsidR="00192E65" w:rsidRDefault="00192E65" w:rsidP="00192E65">
      <w:pPr>
        <w:rPr>
          <w:color w:val="000000" w:themeColor="text1"/>
        </w:rPr>
      </w:pPr>
    </w:p>
    <w:p w14:paraId="41C30689" w14:textId="71DE826B" w:rsidR="00192E65" w:rsidRDefault="00192E65" w:rsidP="00192E65">
      <w:pPr>
        <w:rPr>
          <w:color w:val="000000" w:themeColor="text1"/>
        </w:rPr>
      </w:pPr>
    </w:p>
    <w:p w14:paraId="003E3C1C" w14:textId="6E94ADC0" w:rsidR="00192E65" w:rsidRDefault="00192E65" w:rsidP="00192E65">
      <w:pPr>
        <w:rPr>
          <w:color w:val="000000" w:themeColor="text1"/>
        </w:rPr>
      </w:pPr>
    </w:p>
    <w:p w14:paraId="58DA85B4" w14:textId="52482248" w:rsidR="00192E65" w:rsidRDefault="00192E65" w:rsidP="00192E65">
      <w:pPr>
        <w:rPr>
          <w:color w:val="000000" w:themeColor="text1"/>
        </w:rPr>
      </w:pPr>
    </w:p>
    <w:p w14:paraId="34580078" w14:textId="2F16CD0B" w:rsidR="00192E65" w:rsidRDefault="00192E65" w:rsidP="00192E65">
      <w:pPr>
        <w:rPr>
          <w:color w:val="000000" w:themeColor="text1"/>
        </w:rPr>
      </w:pPr>
    </w:p>
    <w:p w14:paraId="18C4E37C" w14:textId="5457C045" w:rsidR="00192E65" w:rsidRDefault="00192E65" w:rsidP="00192E65">
      <w:pPr>
        <w:rPr>
          <w:color w:val="000000" w:themeColor="text1"/>
        </w:rPr>
      </w:pPr>
    </w:p>
    <w:p w14:paraId="4578080F" w14:textId="77777777" w:rsidR="00192E65" w:rsidRPr="00192E65" w:rsidRDefault="00192E65" w:rsidP="00192E65">
      <w:pPr>
        <w:rPr>
          <w:color w:val="000000" w:themeColor="text1"/>
        </w:rPr>
      </w:pPr>
    </w:p>
    <w:p w14:paraId="3BC005EA" w14:textId="77777777" w:rsidR="003731BD" w:rsidRDefault="003731BD" w:rsidP="00452A43">
      <w:pPr>
        <w:rPr>
          <w:color w:val="000000" w:themeColor="text1"/>
        </w:rPr>
      </w:pPr>
    </w:p>
    <w:p w14:paraId="2D2007D0" w14:textId="40D86EE9" w:rsidR="00CB5738" w:rsidRDefault="00CB5738" w:rsidP="00452A43">
      <w:pPr>
        <w:rPr>
          <w:color w:val="000000" w:themeColor="text1"/>
        </w:rPr>
      </w:pPr>
    </w:p>
    <w:p w14:paraId="4A23AAE6" w14:textId="5560139E" w:rsidR="00CB5738" w:rsidRDefault="00CB5738" w:rsidP="00452A43">
      <w:pPr>
        <w:rPr>
          <w:color w:val="000000" w:themeColor="text1"/>
        </w:rPr>
      </w:pPr>
    </w:p>
    <w:p w14:paraId="61DD7AF9" w14:textId="08C395DA" w:rsidR="00CB5738" w:rsidRDefault="00CB5738" w:rsidP="00452A43">
      <w:pPr>
        <w:rPr>
          <w:color w:val="000000" w:themeColor="text1"/>
        </w:rPr>
      </w:pPr>
    </w:p>
    <w:p w14:paraId="5258752E" w14:textId="26944D44" w:rsidR="00CB5738" w:rsidRDefault="00CB5738" w:rsidP="00452A43">
      <w:pPr>
        <w:rPr>
          <w:color w:val="000000" w:themeColor="text1"/>
        </w:rPr>
      </w:pPr>
    </w:p>
    <w:p w14:paraId="2264DE3B" w14:textId="12AE3D93" w:rsidR="00CB5738" w:rsidRDefault="00CB5738" w:rsidP="00452A43">
      <w:pPr>
        <w:rPr>
          <w:color w:val="000000" w:themeColor="text1"/>
        </w:rPr>
      </w:pPr>
    </w:p>
    <w:p w14:paraId="417CF676" w14:textId="7207E056" w:rsidR="00CB5738" w:rsidRDefault="00CB5738" w:rsidP="00452A43">
      <w:pPr>
        <w:rPr>
          <w:color w:val="000000" w:themeColor="text1"/>
        </w:rPr>
      </w:pPr>
    </w:p>
    <w:p w14:paraId="33362A6B" w14:textId="4006295B" w:rsidR="00CB5738" w:rsidRDefault="00CB5738" w:rsidP="00452A43">
      <w:pPr>
        <w:rPr>
          <w:color w:val="000000" w:themeColor="text1"/>
        </w:rPr>
      </w:pPr>
    </w:p>
    <w:p w14:paraId="476D63C5" w14:textId="4A9962FE" w:rsidR="00CB5738" w:rsidRDefault="00CB5738" w:rsidP="00452A43">
      <w:pPr>
        <w:rPr>
          <w:color w:val="000000" w:themeColor="text1"/>
        </w:rPr>
      </w:pPr>
    </w:p>
    <w:p w14:paraId="79778FB9" w14:textId="7AD1AA29" w:rsidR="00CB5738" w:rsidRDefault="00CB5738" w:rsidP="00452A43">
      <w:pPr>
        <w:rPr>
          <w:color w:val="000000" w:themeColor="text1"/>
        </w:rPr>
      </w:pPr>
    </w:p>
    <w:p w14:paraId="5879CDC5" w14:textId="53D7E78A" w:rsidR="00CB5738" w:rsidRDefault="00CB5738" w:rsidP="00452A43">
      <w:pPr>
        <w:rPr>
          <w:color w:val="000000" w:themeColor="text1"/>
        </w:rPr>
      </w:pPr>
    </w:p>
    <w:p w14:paraId="1CDA8555" w14:textId="0639CC73" w:rsidR="00CB5738" w:rsidRDefault="00CB5738" w:rsidP="00452A43">
      <w:pPr>
        <w:rPr>
          <w:color w:val="000000" w:themeColor="text1"/>
        </w:rPr>
      </w:pPr>
    </w:p>
    <w:p w14:paraId="7264FE96" w14:textId="2787C425" w:rsidR="00CB5738" w:rsidRDefault="00CB5738" w:rsidP="00452A43">
      <w:pPr>
        <w:rPr>
          <w:color w:val="000000" w:themeColor="text1"/>
        </w:rPr>
      </w:pPr>
    </w:p>
    <w:p w14:paraId="1E7C7877" w14:textId="28262979" w:rsidR="00CB5738" w:rsidRDefault="00CB5738" w:rsidP="00452A43">
      <w:pPr>
        <w:rPr>
          <w:color w:val="000000" w:themeColor="text1"/>
        </w:rPr>
      </w:pPr>
    </w:p>
    <w:p w14:paraId="5B11E24B" w14:textId="58234132" w:rsidR="00CB5738" w:rsidRDefault="00CB5738" w:rsidP="00452A43">
      <w:pPr>
        <w:rPr>
          <w:color w:val="000000" w:themeColor="text1"/>
        </w:rPr>
      </w:pPr>
    </w:p>
    <w:p w14:paraId="5B88EEDC" w14:textId="2F4043A4" w:rsidR="00CB5738" w:rsidRDefault="00CB5738" w:rsidP="00452A43">
      <w:pPr>
        <w:rPr>
          <w:color w:val="000000" w:themeColor="text1"/>
        </w:rPr>
      </w:pPr>
    </w:p>
    <w:p w14:paraId="4F6FBCA0" w14:textId="0CA41BFF" w:rsidR="00CB5738" w:rsidRDefault="00CB5738" w:rsidP="00452A43">
      <w:pPr>
        <w:rPr>
          <w:color w:val="000000" w:themeColor="text1"/>
        </w:rPr>
      </w:pPr>
    </w:p>
    <w:p w14:paraId="0ED2BF43" w14:textId="4600149A" w:rsidR="00CB5738" w:rsidRDefault="00CB5738" w:rsidP="00452A43">
      <w:pPr>
        <w:rPr>
          <w:color w:val="000000" w:themeColor="text1"/>
        </w:rPr>
      </w:pPr>
    </w:p>
    <w:p w14:paraId="0C2338AE" w14:textId="3E4231CB" w:rsidR="00CB5738" w:rsidRDefault="00CB5738" w:rsidP="00452A43">
      <w:pPr>
        <w:rPr>
          <w:color w:val="000000" w:themeColor="text1"/>
        </w:rPr>
      </w:pPr>
    </w:p>
    <w:p w14:paraId="0C7D16A2" w14:textId="77777777" w:rsidR="00CB5738" w:rsidRDefault="00CB5738" w:rsidP="00452A43">
      <w:pPr>
        <w:rPr>
          <w:color w:val="000000" w:themeColor="text1"/>
        </w:rPr>
      </w:pPr>
    </w:p>
    <w:p w14:paraId="01373CF3" w14:textId="77777777" w:rsidR="00826222" w:rsidRDefault="00826222" w:rsidP="00452A43">
      <w:pPr>
        <w:rPr>
          <w:color w:val="000000" w:themeColor="text1"/>
        </w:rPr>
      </w:pPr>
    </w:p>
    <w:p w14:paraId="150E9FA3" w14:textId="6D0EF539" w:rsidR="00537529" w:rsidRDefault="00537529" w:rsidP="00452A43">
      <w:pPr>
        <w:rPr>
          <w:color w:val="000000" w:themeColor="text1"/>
        </w:rPr>
      </w:pPr>
    </w:p>
    <w:p w14:paraId="71E270B5" w14:textId="170ACA44" w:rsidR="00537529" w:rsidRDefault="00537529" w:rsidP="00452A43">
      <w:pPr>
        <w:rPr>
          <w:color w:val="000000" w:themeColor="text1"/>
        </w:rPr>
      </w:pPr>
    </w:p>
    <w:p w14:paraId="13FE4595" w14:textId="1CC0256B" w:rsidR="00537529" w:rsidRDefault="00537529" w:rsidP="00452A43">
      <w:pPr>
        <w:rPr>
          <w:color w:val="000000" w:themeColor="text1"/>
        </w:rPr>
      </w:pPr>
    </w:p>
    <w:p w14:paraId="12684DDE" w14:textId="468008E0" w:rsidR="00537529" w:rsidRDefault="00537529" w:rsidP="00452A43">
      <w:pPr>
        <w:rPr>
          <w:color w:val="000000" w:themeColor="text1"/>
        </w:rPr>
      </w:pPr>
    </w:p>
    <w:p w14:paraId="38E1614D" w14:textId="395E9E57" w:rsidR="00537529" w:rsidRDefault="00537529" w:rsidP="00452A43">
      <w:pPr>
        <w:rPr>
          <w:color w:val="000000" w:themeColor="text1"/>
        </w:rPr>
      </w:pPr>
    </w:p>
    <w:p w14:paraId="7DED4180" w14:textId="11F6B9CC" w:rsidR="00537529" w:rsidRDefault="00537529" w:rsidP="00452A43">
      <w:pPr>
        <w:rPr>
          <w:color w:val="000000" w:themeColor="text1"/>
        </w:rPr>
      </w:pPr>
    </w:p>
    <w:p w14:paraId="414288F9" w14:textId="308D8556" w:rsidR="00537529" w:rsidRDefault="00537529" w:rsidP="00452A43">
      <w:pPr>
        <w:rPr>
          <w:color w:val="000000" w:themeColor="text1"/>
        </w:rPr>
      </w:pPr>
    </w:p>
    <w:p w14:paraId="4040F5A8" w14:textId="171CF777" w:rsidR="00537529" w:rsidRDefault="00537529" w:rsidP="00452A43">
      <w:pPr>
        <w:rPr>
          <w:color w:val="000000" w:themeColor="text1"/>
        </w:rPr>
      </w:pPr>
    </w:p>
    <w:p w14:paraId="4D4E4401" w14:textId="4E93C7E8" w:rsidR="00537529" w:rsidRDefault="00537529" w:rsidP="00452A43">
      <w:pPr>
        <w:rPr>
          <w:color w:val="000000" w:themeColor="text1"/>
        </w:rPr>
      </w:pPr>
    </w:p>
    <w:p w14:paraId="1668FE8D" w14:textId="54FA36F2" w:rsidR="00537529" w:rsidRDefault="00537529" w:rsidP="00452A43">
      <w:pPr>
        <w:rPr>
          <w:color w:val="000000" w:themeColor="text1"/>
        </w:rPr>
      </w:pPr>
    </w:p>
    <w:p w14:paraId="1E1AC5F2" w14:textId="04289B33" w:rsidR="00537529" w:rsidRDefault="00537529" w:rsidP="00452A43">
      <w:pPr>
        <w:rPr>
          <w:color w:val="000000" w:themeColor="text1"/>
        </w:rPr>
      </w:pPr>
    </w:p>
    <w:p w14:paraId="24D6B58B" w14:textId="5BFF49F2" w:rsidR="00537529" w:rsidRDefault="00537529" w:rsidP="00452A43">
      <w:pPr>
        <w:rPr>
          <w:color w:val="000000" w:themeColor="text1"/>
        </w:rPr>
      </w:pPr>
    </w:p>
    <w:p w14:paraId="6BC4A872" w14:textId="727F0DF4" w:rsidR="00537529" w:rsidRDefault="00537529" w:rsidP="00452A43">
      <w:pPr>
        <w:rPr>
          <w:color w:val="000000" w:themeColor="text1"/>
        </w:rPr>
      </w:pPr>
    </w:p>
    <w:p w14:paraId="0F474341" w14:textId="3BEBC099" w:rsidR="00537529" w:rsidRDefault="00537529" w:rsidP="00452A43">
      <w:pPr>
        <w:rPr>
          <w:color w:val="000000" w:themeColor="text1"/>
        </w:rPr>
      </w:pPr>
    </w:p>
    <w:p w14:paraId="5E4878F5" w14:textId="1D5544DE" w:rsidR="00537529" w:rsidRDefault="00537529" w:rsidP="00452A43">
      <w:pPr>
        <w:rPr>
          <w:color w:val="000000" w:themeColor="text1"/>
        </w:rPr>
      </w:pPr>
    </w:p>
    <w:p w14:paraId="6B3FC7C5" w14:textId="08DFC994" w:rsidR="00537529" w:rsidRDefault="00537529" w:rsidP="00452A43">
      <w:pPr>
        <w:rPr>
          <w:color w:val="000000" w:themeColor="text1"/>
        </w:rPr>
      </w:pPr>
    </w:p>
    <w:p w14:paraId="0C44F3BB" w14:textId="4C4712EB" w:rsidR="00537529" w:rsidRDefault="00537529" w:rsidP="00452A43">
      <w:pPr>
        <w:rPr>
          <w:color w:val="000000" w:themeColor="text1"/>
        </w:rPr>
      </w:pPr>
    </w:p>
    <w:p w14:paraId="5DAD8DDF" w14:textId="77777777" w:rsidR="00537529" w:rsidRPr="00452A43" w:rsidRDefault="00537529" w:rsidP="00452A43">
      <w:pPr>
        <w:rPr>
          <w:color w:val="000000" w:themeColor="text1"/>
        </w:rPr>
      </w:pPr>
    </w:p>
    <w:p w14:paraId="38523B80" w14:textId="77777777" w:rsidR="006B1692" w:rsidRDefault="006B1692" w:rsidP="00921C62">
      <w:pPr>
        <w:rPr>
          <w:color w:val="000000" w:themeColor="text1"/>
        </w:rPr>
      </w:pPr>
    </w:p>
    <w:p w14:paraId="29D4830C" w14:textId="77777777" w:rsidR="007642B2" w:rsidRDefault="007642B2" w:rsidP="00921C62">
      <w:pPr>
        <w:rPr>
          <w:color w:val="000000" w:themeColor="text1"/>
        </w:rPr>
      </w:pPr>
    </w:p>
    <w:p w14:paraId="52AF9D3D" w14:textId="77777777" w:rsidR="009D3103" w:rsidRPr="009D3103" w:rsidRDefault="009D3103" w:rsidP="00921C62">
      <w:pPr>
        <w:rPr>
          <w:color w:val="000000" w:themeColor="text1"/>
        </w:rPr>
      </w:pPr>
    </w:p>
    <w:p w14:paraId="564E2CB7" w14:textId="10163AFB" w:rsidR="009D3103" w:rsidRDefault="009D3103" w:rsidP="00921C62">
      <w:pPr>
        <w:rPr>
          <w:b/>
          <w:color w:val="000000" w:themeColor="text1"/>
          <w:u w:val="single"/>
        </w:rPr>
      </w:pPr>
    </w:p>
    <w:p w14:paraId="3FE16223" w14:textId="447E9FF9" w:rsidR="009D3103" w:rsidRDefault="009D3103" w:rsidP="00921C62">
      <w:pPr>
        <w:rPr>
          <w:b/>
          <w:color w:val="000000" w:themeColor="text1"/>
          <w:u w:val="single"/>
        </w:rPr>
      </w:pPr>
    </w:p>
    <w:p w14:paraId="48CBE355" w14:textId="50DCFF7B" w:rsidR="009D3103" w:rsidRDefault="009D3103" w:rsidP="00921C62">
      <w:pPr>
        <w:rPr>
          <w:b/>
          <w:color w:val="000000" w:themeColor="text1"/>
          <w:u w:val="single"/>
        </w:rPr>
      </w:pPr>
    </w:p>
    <w:p w14:paraId="4941F616" w14:textId="028A931F" w:rsidR="009D3103" w:rsidRDefault="009D3103" w:rsidP="00921C62">
      <w:pPr>
        <w:rPr>
          <w:b/>
          <w:color w:val="000000" w:themeColor="text1"/>
          <w:u w:val="single"/>
        </w:rPr>
      </w:pPr>
    </w:p>
    <w:p w14:paraId="193AB9AC" w14:textId="7CF1B1CE" w:rsidR="009D3103" w:rsidRDefault="009D3103" w:rsidP="00921C62">
      <w:pPr>
        <w:rPr>
          <w:b/>
          <w:color w:val="000000" w:themeColor="text1"/>
          <w:u w:val="single"/>
        </w:rPr>
      </w:pPr>
    </w:p>
    <w:p w14:paraId="5F3F3720" w14:textId="1732BA3E" w:rsidR="009D3103" w:rsidRDefault="009D3103" w:rsidP="00921C62">
      <w:pPr>
        <w:rPr>
          <w:b/>
          <w:color w:val="000000" w:themeColor="text1"/>
          <w:u w:val="single"/>
        </w:rPr>
      </w:pPr>
    </w:p>
    <w:p w14:paraId="101F9A6B" w14:textId="2773AFB3" w:rsidR="009D3103" w:rsidRDefault="009D3103" w:rsidP="00921C62">
      <w:pPr>
        <w:rPr>
          <w:b/>
          <w:color w:val="000000" w:themeColor="text1"/>
          <w:u w:val="single"/>
        </w:rPr>
      </w:pPr>
    </w:p>
    <w:p w14:paraId="1C281BAE" w14:textId="49BA97C9" w:rsidR="009D3103" w:rsidRDefault="009D3103" w:rsidP="00921C62">
      <w:pPr>
        <w:rPr>
          <w:b/>
          <w:color w:val="000000" w:themeColor="text1"/>
          <w:u w:val="single"/>
        </w:rPr>
      </w:pPr>
    </w:p>
    <w:p w14:paraId="165DCEFE" w14:textId="27DA9900" w:rsidR="009D3103" w:rsidRDefault="009D3103" w:rsidP="00921C62">
      <w:pPr>
        <w:rPr>
          <w:b/>
          <w:color w:val="000000" w:themeColor="text1"/>
          <w:u w:val="single"/>
        </w:rPr>
      </w:pPr>
    </w:p>
    <w:p w14:paraId="082C6DB8" w14:textId="2B79E1B8" w:rsidR="009D3103" w:rsidRDefault="009D3103" w:rsidP="00921C62">
      <w:pPr>
        <w:rPr>
          <w:b/>
          <w:color w:val="000000" w:themeColor="text1"/>
          <w:u w:val="single"/>
        </w:rPr>
      </w:pPr>
    </w:p>
    <w:p w14:paraId="7DD51A52" w14:textId="735FAAC1" w:rsidR="009D3103" w:rsidRDefault="009D3103" w:rsidP="00921C62">
      <w:pPr>
        <w:rPr>
          <w:b/>
          <w:color w:val="000000" w:themeColor="text1"/>
          <w:u w:val="single"/>
        </w:rPr>
      </w:pPr>
    </w:p>
    <w:p w14:paraId="3826AEC4" w14:textId="3F0B6A66" w:rsidR="009D3103" w:rsidRDefault="009D3103" w:rsidP="00921C62">
      <w:pPr>
        <w:rPr>
          <w:b/>
          <w:color w:val="000000" w:themeColor="text1"/>
          <w:u w:val="single"/>
        </w:rPr>
      </w:pPr>
    </w:p>
    <w:p w14:paraId="33FD92B0" w14:textId="21F1364B" w:rsidR="009D3103" w:rsidRDefault="009D3103" w:rsidP="00921C62">
      <w:pPr>
        <w:rPr>
          <w:b/>
          <w:color w:val="000000" w:themeColor="text1"/>
          <w:u w:val="single"/>
        </w:rPr>
      </w:pPr>
    </w:p>
    <w:p w14:paraId="3DBC923E" w14:textId="06433ACE" w:rsidR="009D3103" w:rsidRDefault="009D3103" w:rsidP="00921C62">
      <w:pPr>
        <w:rPr>
          <w:b/>
          <w:color w:val="000000" w:themeColor="text1"/>
          <w:u w:val="single"/>
        </w:rPr>
      </w:pPr>
    </w:p>
    <w:p w14:paraId="5C33A1FD" w14:textId="43DA46BE" w:rsidR="009D3103" w:rsidRDefault="009D3103" w:rsidP="00921C62">
      <w:pPr>
        <w:rPr>
          <w:b/>
          <w:color w:val="000000" w:themeColor="text1"/>
          <w:u w:val="single"/>
        </w:rPr>
      </w:pPr>
    </w:p>
    <w:p w14:paraId="27D8CD14" w14:textId="59B8C701" w:rsidR="009D3103" w:rsidRPr="00921C62" w:rsidRDefault="009D3103" w:rsidP="00921C62">
      <w:pPr>
        <w:rPr>
          <w:b/>
          <w:color w:val="000000" w:themeColor="text1"/>
          <w:u w:val="single"/>
        </w:rPr>
      </w:pPr>
    </w:p>
    <w:p w14:paraId="65B8B045" w14:textId="77777777" w:rsidR="00921C62" w:rsidRDefault="00921C62" w:rsidP="00CE4D04">
      <w:pPr>
        <w:rPr>
          <w:color w:val="000000" w:themeColor="text1"/>
        </w:rPr>
      </w:pPr>
    </w:p>
    <w:p w14:paraId="13094CFC" w14:textId="77777777" w:rsidR="00921C62" w:rsidRDefault="00921C62" w:rsidP="00CE4D04">
      <w:pPr>
        <w:rPr>
          <w:color w:val="000000" w:themeColor="text1"/>
        </w:rPr>
      </w:pPr>
    </w:p>
    <w:p w14:paraId="116A104E" w14:textId="39D681C7" w:rsidR="00921C62" w:rsidRPr="0078431A" w:rsidRDefault="00921C62" w:rsidP="00CE4D04">
      <w:pPr>
        <w:rPr>
          <w:color w:val="000000" w:themeColor="text1"/>
        </w:rPr>
      </w:pPr>
      <w:r>
        <w:rPr>
          <w:color w:val="000000" w:themeColor="text1"/>
        </w:rPr>
        <w:lastRenderedPageBreak/>
        <w:t xml:space="preserve"> </w:t>
      </w:r>
    </w:p>
    <w:p w14:paraId="26069C15" w14:textId="77777777" w:rsidR="00C976A3" w:rsidRPr="0078431A" w:rsidRDefault="00C976A3" w:rsidP="00ED442B">
      <w:pPr>
        <w:pStyle w:val="ListParagraph"/>
        <w:ind w:left="720" w:firstLine="0"/>
        <w:rPr>
          <w:color w:val="000000" w:themeColor="text1"/>
        </w:rPr>
      </w:pPr>
    </w:p>
    <w:p w14:paraId="748099EE" w14:textId="77777777" w:rsidR="00C976A3" w:rsidRPr="0078431A" w:rsidRDefault="00C976A3" w:rsidP="00ED442B">
      <w:pPr>
        <w:pStyle w:val="ListParagraph"/>
        <w:ind w:left="720" w:firstLine="0"/>
        <w:rPr>
          <w:color w:val="000000" w:themeColor="text1"/>
        </w:rPr>
      </w:pPr>
    </w:p>
    <w:p w14:paraId="0A8F485D" w14:textId="77777777" w:rsidR="00ED442B" w:rsidRPr="0078431A" w:rsidRDefault="00ED442B" w:rsidP="00ED442B">
      <w:pPr>
        <w:pStyle w:val="ListParagraph"/>
        <w:ind w:left="720" w:firstLine="0"/>
        <w:rPr>
          <w:color w:val="000000" w:themeColor="text1"/>
        </w:rPr>
      </w:pPr>
    </w:p>
    <w:p w14:paraId="1C24C44D" w14:textId="77777777" w:rsidR="005171FC" w:rsidRPr="0078431A" w:rsidRDefault="005171FC" w:rsidP="005171FC">
      <w:pPr>
        <w:rPr>
          <w:color w:val="000000" w:themeColor="text1"/>
        </w:rPr>
      </w:pPr>
    </w:p>
    <w:p w14:paraId="7BA41F27" w14:textId="77777777" w:rsidR="005171FC" w:rsidRPr="0078431A" w:rsidRDefault="005171FC" w:rsidP="002C3DCE">
      <w:pPr>
        <w:ind w:left="720"/>
        <w:rPr>
          <w:color w:val="000000" w:themeColor="text1"/>
        </w:rPr>
      </w:pPr>
    </w:p>
    <w:p w14:paraId="12135A24" w14:textId="77777777" w:rsidR="002C3DCE" w:rsidRPr="0078431A" w:rsidRDefault="002C3DCE" w:rsidP="002C3DCE">
      <w:pPr>
        <w:ind w:left="720"/>
        <w:rPr>
          <w:color w:val="000000" w:themeColor="text1"/>
        </w:rPr>
      </w:pPr>
    </w:p>
    <w:p w14:paraId="6AFA84A0" w14:textId="77777777" w:rsidR="003569B6" w:rsidRPr="0078431A" w:rsidRDefault="003569B6" w:rsidP="003569B6">
      <w:pPr>
        <w:rPr>
          <w:color w:val="000000" w:themeColor="text1"/>
        </w:rPr>
      </w:pPr>
    </w:p>
    <w:p w14:paraId="4D254CCF" w14:textId="77777777" w:rsidR="003569B6" w:rsidRPr="0078431A" w:rsidRDefault="003569B6" w:rsidP="003569B6">
      <w:pPr>
        <w:rPr>
          <w:b/>
          <w:color w:val="000000" w:themeColor="text1"/>
        </w:rPr>
      </w:pPr>
    </w:p>
    <w:p w14:paraId="48D8EEF7" w14:textId="77777777" w:rsidR="003569B6" w:rsidRPr="0078431A" w:rsidRDefault="003569B6" w:rsidP="003569B6">
      <w:pPr>
        <w:ind w:left="360"/>
        <w:rPr>
          <w:color w:val="000000" w:themeColor="text1"/>
          <w:sz w:val="24"/>
          <w:szCs w:val="24"/>
        </w:rPr>
      </w:pPr>
    </w:p>
    <w:p w14:paraId="48275B92" w14:textId="694B190E" w:rsidR="00B775CF" w:rsidRPr="0078431A" w:rsidRDefault="00B775CF" w:rsidP="00FA752F">
      <w:pPr>
        <w:rPr>
          <w:color w:val="000000" w:themeColor="text1"/>
        </w:rPr>
      </w:pPr>
    </w:p>
    <w:p w14:paraId="010D2F31" w14:textId="71D81D00" w:rsidR="00FA752F" w:rsidRPr="0078431A" w:rsidRDefault="00FA752F" w:rsidP="00FA752F">
      <w:pPr>
        <w:rPr>
          <w:color w:val="000000" w:themeColor="text1"/>
        </w:rPr>
      </w:pPr>
    </w:p>
    <w:p w14:paraId="0ADD7DAB" w14:textId="6E2AC117" w:rsidR="00FA752F" w:rsidRPr="0078431A" w:rsidRDefault="00FA752F" w:rsidP="00FA752F">
      <w:pPr>
        <w:rPr>
          <w:color w:val="000000" w:themeColor="text1"/>
        </w:rPr>
      </w:pPr>
    </w:p>
    <w:p w14:paraId="793E837E" w14:textId="6E476797" w:rsidR="00FA752F" w:rsidRPr="0078431A" w:rsidRDefault="00FA752F" w:rsidP="00FA752F">
      <w:pPr>
        <w:rPr>
          <w:color w:val="000000" w:themeColor="text1"/>
        </w:rPr>
      </w:pPr>
    </w:p>
    <w:p w14:paraId="445DFE92" w14:textId="64FC0479" w:rsidR="00FA752F" w:rsidRPr="0078431A" w:rsidRDefault="00FA752F" w:rsidP="00FA752F">
      <w:pPr>
        <w:rPr>
          <w:color w:val="000000" w:themeColor="text1"/>
        </w:rPr>
      </w:pPr>
    </w:p>
    <w:p w14:paraId="33448334" w14:textId="666A3549" w:rsidR="00FA752F" w:rsidRPr="0078431A" w:rsidRDefault="00FA752F" w:rsidP="00FA752F">
      <w:pPr>
        <w:rPr>
          <w:color w:val="000000" w:themeColor="text1"/>
        </w:rPr>
      </w:pPr>
    </w:p>
    <w:p w14:paraId="138B11BB" w14:textId="5933EF1A" w:rsidR="00FA752F" w:rsidRPr="0078431A" w:rsidRDefault="00FA752F" w:rsidP="00FA752F">
      <w:pPr>
        <w:rPr>
          <w:color w:val="000000" w:themeColor="text1"/>
        </w:rPr>
      </w:pPr>
    </w:p>
    <w:p w14:paraId="38688CD1" w14:textId="1DEEF5A2" w:rsidR="00FA752F" w:rsidRPr="0078431A" w:rsidRDefault="00FA752F" w:rsidP="00FA752F">
      <w:pPr>
        <w:rPr>
          <w:color w:val="000000" w:themeColor="text1"/>
        </w:rPr>
      </w:pPr>
    </w:p>
    <w:p w14:paraId="73521B2B" w14:textId="2FE9403A" w:rsidR="00FA752F" w:rsidRPr="0078431A" w:rsidRDefault="00FA752F" w:rsidP="00FA752F">
      <w:pPr>
        <w:rPr>
          <w:color w:val="000000" w:themeColor="text1"/>
        </w:rPr>
      </w:pPr>
    </w:p>
    <w:p w14:paraId="2251B170" w14:textId="3310CA4A" w:rsidR="00FA752F" w:rsidRPr="0078431A" w:rsidRDefault="00FA752F" w:rsidP="00FA752F">
      <w:pPr>
        <w:rPr>
          <w:color w:val="000000" w:themeColor="text1"/>
        </w:rPr>
      </w:pPr>
    </w:p>
    <w:p w14:paraId="262D3FFE" w14:textId="30FCB536" w:rsidR="00FA752F" w:rsidRPr="0078431A" w:rsidRDefault="00FA752F" w:rsidP="00FA752F">
      <w:pPr>
        <w:rPr>
          <w:color w:val="000000" w:themeColor="text1"/>
        </w:rPr>
      </w:pPr>
    </w:p>
    <w:p w14:paraId="69C0AC76" w14:textId="1FA50E86" w:rsidR="00FA752F" w:rsidRPr="0078431A" w:rsidRDefault="00FA752F" w:rsidP="00FA752F">
      <w:pPr>
        <w:rPr>
          <w:color w:val="000000" w:themeColor="text1"/>
        </w:rPr>
      </w:pPr>
    </w:p>
    <w:p w14:paraId="1A2AF47D" w14:textId="7CF20FA9" w:rsidR="00FA752F" w:rsidRPr="0078431A" w:rsidRDefault="00FA752F" w:rsidP="00FA752F">
      <w:pPr>
        <w:rPr>
          <w:color w:val="000000" w:themeColor="text1"/>
        </w:rPr>
      </w:pPr>
    </w:p>
    <w:p w14:paraId="6D4FC5B2" w14:textId="28602EE2" w:rsidR="00FA752F" w:rsidRPr="0078431A" w:rsidRDefault="00FA752F" w:rsidP="00FA752F">
      <w:pPr>
        <w:rPr>
          <w:color w:val="000000" w:themeColor="text1"/>
        </w:rPr>
      </w:pPr>
    </w:p>
    <w:p w14:paraId="0CF35944" w14:textId="6EB42BEA" w:rsidR="00FA752F" w:rsidRPr="0078431A" w:rsidRDefault="00FA752F" w:rsidP="00FA752F">
      <w:pPr>
        <w:rPr>
          <w:color w:val="000000" w:themeColor="text1"/>
        </w:rPr>
      </w:pPr>
    </w:p>
    <w:p w14:paraId="1105A247" w14:textId="202F316C" w:rsidR="00FA752F" w:rsidRPr="0078431A" w:rsidRDefault="00FA752F" w:rsidP="00FA752F">
      <w:pPr>
        <w:rPr>
          <w:color w:val="000000" w:themeColor="text1"/>
        </w:rPr>
      </w:pPr>
    </w:p>
    <w:p w14:paraId="4D87B57B" w14:textId="6A4A00D4" w:rsidR="00FA752F" w:rsidRPr="0078431A" w:rsidRDefault="00FA752F" w:rsidP="00FA752F">
      <w:pPr>
        <w:rPr>
          <w:color w:val="000000" w:themeColor="text1"/>
        </w:rPr>
      </w:pPr>
    </w:p>
    <w:p w14:paraId="340EBA5B" w14:textId="340FF9C5" w:rsidR="00FA752F" w:rsidRPr="0078431A" w:rsidRDefault="00FA752F" w:rsidP="00FA752F">
      <w:pPr>
        <w:rPr>
          <w:color w:val="000000" w:themeColor="text1"/>
        </w:rPr>
      </w:pPr>
    </w:p>
    <w:p w14:paraId="63EDC3B2" w14:textId="3379684B" w:rsidR="00FA752F" w:rsidRPr="0078431A" w:rsidRDefault="00FA752F" w:rsidP="00FA752F">
      <w:pPr>
        <w:rPr>
          <w:color w:val="000000" w:themeColor="text1"/>
        </w:rPr>
      </w:pPr>
    </w:p>
    <w:p w14:paraId="53A2DCE9" w14:textId="2A01C46B" w:rsidR="00FA752F" w:rsidRPr="0078431A" w:rsidRDefault="00FA752F" w:rsidP="00FA752F">
      <w:pPr>
        <w:rPr>
          <w:color w:val="000000" w:themeColor="text1"/>
        </w:rPr>
      </w:pPr>
    </w:p>
    <w:p w14:paraId="20D8F452" w14:textId="77777777" w:rsidR="00FA752F" w:rsidRPr="0078431A" w:rsidRDefault="00FA752F" w:rsidP="00FA752F">
      <w:pPr>
        <w:rPr>
          <w:color w:val="000000" w:themeColor="text1"/>
        </w:rPr>
      </w:pPr>
    </w:p>
    <w:p w14:paraId="42836702" w14:textId="46138D72" w:rsidR="00CF7FB8" w:rsidRPr="0078431A" w:rsidRDefault="00CF7FB8" w:rsidP="00CF7FB8">
      <w:pPr>
        <w:rPr>
          <w:color w:val="000000" w:themeColor="text1"/>
        </w:rPr>
      </w:pPr>
    </w:p>
    <w:p w14:paraId="77262075" w14:textId="0CB824BD" w:rsidR="00CF7FB8" w:rsidRPr="0078431A" w:rsidRDefault="00CF7FB8" w:rsidP="00CF7FB8">
      <w:pPr>
        <w:rPr>
          <w:color w:val="000000" w:themeColor="text1"/>
        </w:rPr>
      </w:pPr>
    </w:p>
    <w:p w14:paraId="0F66206F" w14:textId="5BF6F786" w:rsidR="00CF7FB8" w:rsidRPr="0078431A" w:rsidRDefault="00CF7FB8" w:rsidP="00CF7FB8">
      <w:pPr>
        <w:rPr>
          <w:color w:val="000000" w:themeColor="text1"/>
        </w:rPr>
      </w:pPr>
    </w:p>
    <w:p w14:paraId="2C82A82C" w14:textId="2B7A6751" w:rsidR="00CF7FB8" w:rsidRPr="0078431A" w:rsidRDefault="00CF7FB8" w:rsidP="00CF7FB8">
      <w:pPr>
        <w:rPr>
          <w:color w:val="000000" w:themeColor="text1"/>
        </w:rPr>
      </w:pPr>
    </w:p>
    <w:p w14:paraId="11DA6545" w14:textId="026BCF8D" w:rsidR="00CF7FB8" w:rsidRPr="0078431A" w:rsidRDefault="00CF7FB8" w:rsidP="00CF7FB8">
      <w:pPr>
        <w:rPr>
          <w:color w:val="000000" w:themeColor="text1"/>
        </w:rPr>
      </w:pPr>
    </w:p>
    <w:p w14:paraId="7D0612A2" w14:textId="6D05DCD1" w:rsidR="00CF7FB8" w:rsidRPr="0078431A" w:rsidRDefault="00CF7FB8" w:rsidP="00CF7FB8">
      <w:pPr>
        <w:rPr>
          <w:color w:val="000000" w:themeColor="text1"/>
        </w:rPr>
      </w:pPr>
    </w:p>
    <w:p w14:paraId="14F53A89" w14:textId="1ED34FF2" w:rsidR="00CF7FB8" w:rsidRPr="0078431A" w:rsidRDefault="00CF7FB8" w:rsidP="00CF7FB8">
      <w:pPr>
        <w:rPr>
          <w:color w:val="000000" w:themeColor="text1"/>
        </w:rPr>
      </w:pPr>
    </w:p>
    <w:p w14:paraId="2BAEB6E8" w14:textId="68AB9A66" w:rsidR="00CF7FB8" w:rsidRPr="0078431A" w:rsidRDefault="00CF7FB8" w:rsidP="00CF7FB8">
      <w:pPr>
        <w:rPr>
          <w:color w:val="000000" w:themeColor="text1"/>
        </w:rPr>
      </w:pPr>
    </w:p>
    <w:p w14:paraId="1A4F3D22" w14:textId="6CE9016A" w:rsidR="00CF7FB8" w:rsidRPr="0078431A" w:rsidRDefault="00CF7FB8" w:rsidP="00CF7FB8">
      <w:pPr>
        <w:rPr>
          <w:color w:val="000000" w:themeColor="text1"/>
        </w:rPr>
      </w:pPr>
    </w:p>
    <w:p w14:paraId="41E824F6" w14:textId="01DEC91D" w:rsidR="00CF7FB8" w:rsidRPr="0078431A" w:rsidRDefault="00CF7FB8" w:rsidP="00CF7FB8">
      <w:pPr>
        <w:rPr>
          <w:color w:val="000000" w:themeColor="text1"/>
        </w:rPr>
      </w:pPr>
    </w:p>
    <w:p w14:paraId="5AD6058C" w14:textId="5F9FA58D" w:rsidR="00CF7FB8" w:rsidRPr="0078431A" w:rsidRDefault="00CF7FB8" w:rsidP="00CF7FB8">
      <w:pPr>
        <w:rPr>
          <w:color w:val="000000" w:themeColor="text1"/>
        </w:rPr>
      </w:pPr>
    </w:p>
    <w:p w14:paraId="0A9EECF7" w14:textId="0DF571F0" w:rsidR="00CF7FB8" w:rsidRPr="0078431A" w:rsidRDefault="00CF7FB8" w:rsidP="00CF7FB8">
      <w:pPr>
        <w:rPr>
          <w:color w:val="000000" w:themeColor="text1"/>
        </w:rPr>
      </w:pPr>
    </w:p>
    <w:p w14:paraId="1C20AC20" w14:textId="2C781A59" w:rsidR="00CF7FB8" w:rsidRPr="0078431A" w:rsidRDefault="00CF7FB8" w:rsidP="00CF7FB8">
      <w:pPr>
        <w:rPr>
          <w:color w:val="000000" w:themeColor="text1"/>
        </w:rPr>
      </w:pPr>
    </w:p>
    <w:p w14:paraId="16979031" w14:textId="4F8362B2" w:rsidR="00CF7FB8" w:rsidRPr="0078431A" w:rsidRDefault="00CF7FB8" w:rsidP="00CF7FB8">
      <w:pPr>
        <w:rPr>
          <w:color w:val="000000" w:themeColor="text1"/>
        </w:rPr>
      </w:pPr>
    </w:p>
    <w:p w14:paraId="7E6E17A8" w14:textId="608E95CB" w:rsidR="00CF7FB8" w:rsidRPr="0078431A" w:rsidRDefault="00CF7FB8" w:rsidP="00CF7FB8">
      <w:pPr>
        <w:rPr>
          <w:color w:val="000000" w:themeColor="text1"/>
        </w:rPr>
      </w:pPr>
    </w:p>
    <w:p w14:paraId="5915800F" w14:textId="77777777" w:rsidR="00CF7FB8" w:rsidRPr="0078431A" w:rsidRDefault="00CF7FB8" w:rsidP="00CF7FB8">
      <w:pPr>
        <w:rPr>
          <w:color w:val="000000" w:themeColor="text1"/>
        </w:rPr>
      </w:pPr>
    </w:p>
    <w:p w14:paraId="71C38508" w14:textId="08BACE57" w:rsidR="001D1DB2" w:rsidRPr="0078431A" w:rsidRDefault="001D1DB2" w:rsidP="001D1DB2">
      <w:pPr>
        <w:rPr>
          <w:color w:val="000000" w:themeColor="text1"/>
        </w:rPr>
      </w:pPr>
    </w:p>
    <w:p w14:paraId="018A83BA" w14:textId="39EC18D0" w:rsidR="001D1DB2" w:rsidRPr="0078431A" w:rsidRDefault="001D1DB2" w:rsidP="001D1DB2">
      <w:pPr>
        <w:rPr>
          <w:color w:val="000000" w:themeColor="text1"/>
        </w:rPr>
      </w:pPr>
    </w:p>
    <w:p w14:paraId="3180BDC7" w14:textId="32FD54E9" w:rsidR="001D1DB2" w:rsidRPr="0078431A" w:rsidRDefault="001D1DB2" w:rsidP="001D1DB2">
      <w:pPr>
        <w:rPr>
          <w:color w:val="000000" w:themeColor="text1"/>
        </w:rPr>
      </w:pPr>
    </w:p>
    <w:p w14:paraId="3BAF2B69" w14:textId="4A2140E6" w:rsidR="001D1DB2" w:rsidRPr="0078431A" w:rsidRDefault="001D1DB2" w:rsidP="001D1DB2">
      <w:pPr>
        <w:rPr>
          <w:color w:val="000000" w:themeColor="text1"/>
        </w:rPr>
      </w:pPr>
    </w:p>
    <w:p w14:paraId="78C384A7" w14:textId="7FC4F758" w:rsidR="001D1DB2" w:rsidRPr="0078431A" w:rsidRDefault="001D1DB2" w:rsidP="001D1DB2">
      <w:pPr>
        <w:rPr>
          <w:color w:val="000000" w:themeColor="text1"/>
        </w:rPr>
      </w:pPr>
    </w:p>
    <w:p w14:paraId="4251F4C3" w14:textId="5D27B82D" w:rsidR="001D1DB2" w:rsidRPr="0078431A" w:rsidRDefault="001D1DB2" w:rsidP="001D1DB2">
      <w:pPr>
        <w:rPr>
          <w:color w:val="000000" w:themeColor="text1"/>
        </w:rPr>
      </w:pPr>
    </w:p>
    <w:p w14:paraId="57D1804C" w14:textId="1B33B74F" w:rsidR="001D1DB2" w:rsidRPr="0078431A" w:rsidRDefault="001D1DB2" w:rsidP="001D1DB2">
      <w:pPr>
        <w:rPr>
          <w:color w:val="000000" w:themeColor="text1"/>
        </w:rPr>
      </w:pPr>
    </w:p>
    <w:p w14:paraId="2A0C010E" w14:textId="29914822" w:rsidR="001D1DB2" w:rsidRPr="0078431A" w:rsidRDefault="001D1DB2" w:rsidP="001D1DB2">
      <w:pPr>
        <w:rPr>
          <w:color w:val="000000" w:themeColor="text1"/>
        </w:rPr>
      </w:pPr>
    </w:p>
    <w:p w14:paraId="45891638" w14:textId="37264254" w:rsidR="001D1DB2" w:rsidRPr="0078431A" w:rsidRDefault="001D1DB2" w:rsidP="001D1DB2">
      <w:pPr>
        <w:rPr>
          <w:color w:val="000000" w:themeColor="text1"/>
        </w:rPr>
      </w:pPr>
    </w:p>
    <w:p w14:paraId="51CB5E24" w14:textId="01E76BD1" w:rsidR="001D1DB2" w:rsidRPr="0078431A" w:rsidRDefault="001D1DB2" w:rsidP="001D1DB2">
      <w:pPr>
        <w:rPr>
          <w:color w:val="000000" w:themeColor="text1"/>
        </w:rPr>
      </w:pPr>
    </w:p>
    <w:p w14:paraId="261FD126" w14:textId="2DA75655" w:rsidR="001D1DB2" w:rsidRPr="0078431A" w:rsidRDefault="001D1DB2" w:rsidP="001D1DB2">
      <w:pPr>
        <w:rPr>
          <w:color w:val="000000" w:themeColor="text1"/>
        </w:rPr>
      </w:pPr>
    </w:p>
    <w:p w14:paraId="07A7B5DA" w14:textId="77777777" w:rsidR="001D1DB2" w:rsidRPr="0078431A" w:rsidRDefault="001D1DB2" w:rsidP="001D1DB2">
      <w:pPr>
        <w:rPr>
          <w:color w:val="000000" w:themeColor="text1"/>
        </w:rPr>
      </w:pPr>
    </w:p>
    <w:p w14:paraId="7922541B" w14:textId="350192EF" w:rsidR="00D61F1E" w:rsidRPr="0078431A" w:rsidRDefault="00D61F1E" w:rsidP="00D61F1E">
      <w:pPr>
        <w:rPr>
          <w:color w:val="000000" w:themeColor="text1"/>
        </w:rPr>
      </w:pPr>
    </w:p>
    <w:p w14:paraId="186EAFDF" w14:textId="695DB7B4" w:rsidR="00D61F1E" w:rsidRPr="0078431A" w:rsidRDefault="00D61F1E" w:rsidP="00D61F1E">
      <w:pPr>
        <w:rPr>
          <w:color w:val="000000" w:themeColor="text1"/>
        </w:rPr>
      </w:pPr>
    </w:p>
    <w:p w14:paraId="4B5D6F59" w14:textId="5A8585F1" w:rsidR="00D61F1E" w:rsidRPr="0078431A" w:rsidRDefault="00D61F1E" w:rsidP="00D61F1E">
      <w:pPr>
        <w:rPr>
          <w:color w:val="000000" w:themeColor="text1"/>
        </w:rPr>
      </w:pPr>
    </w:p>
    <w:p w14:paraId="4F705BDF" w14:textId="24815461" w:rsidR="00D61F1E" w:rsidRPr="0078431A" w:rsidRDefault="00D61F1E" w:rsidP="00D61F1E">
      <w:pPr>
        <w:rPr>
          <w:color w:val="000000" w:themeColor="text1"/>
        </w:rPr>
      </w:pPr>
    </w:p>
    <w:p w14:paraId="108EC2F7" w14:textId="4FDA3A46" w:rsidR="00D61F1E" w:rsidRPr="0078431A" w:rsidRDefault="00D61F1E" w:rsidP="00D61F1E">
      <w:pPr>
        <w:rPr>
          <w:color w:val="000000" w:themeColor="text1"/>
        </w:rPr>
      </w:pPr>
    </w:p>
    <w:p w14:paraId="01FA6048" w14:textId="7D4C5D41" w:rsidR="00D61F1E" w:rsidRPr="0078431A" w:rsidRDefault="00D61F1E" w:rsidP="00D61F1E">
      <w:pPr>
        <w:rPr>
          <w:color w:val="000000" w:themeColor="text1"/>
        </w:rPr>
      </w:pPr>
    </w:p>
    <w:p w14:paraId="75A2822B" w14:textId="7668B09E" w:rsidR="00D61F1E" w:rsidRPr="0078431A" w:rsidRDefault="00D61F1E" w:rsidP="00D61F1E">
      <w:pPr>
        <w:rPr>
          <w:color w:val="000000" w:themeColor="text1"/>
        </w:rPr>
      </w:pPr>
    </w:p>
    <w:p w14:paraId="294C8720" w14:textId="77E8957D" w:rsidR="00D61F1E" w:rsidRPr="0078431A" w:rsidRDefault="00D61F1E" w:rsidP="00D61F1E">
      <w:pPr>
        <w:rPr>
          <w:color w:val="000000" w:themeColor="text1"/>
        </w:rPr>
      </w:pPr>
    </w:p>
    <w:p w14:paraId="30BBC576" w14:textId="2E930CD2" w:rsidR="00D61F1E" w:rsidRPr="0078431A" w:rsidRDefault="00D61F1E" w:rsidP="00D61F1E">
      <w:pPr>
        <w:rPr>
          <w:color w:val="000000" w:themeColor="text1"/>
        </w:rPr>
      </w:pPr>
    </w:p>
    <w:p w14:paraId="5A5F9CAB" w14:textId="210A37CC" w:rsidR="00D61F1E" w:rsidRPr="0078431A" w:rsidRDefault="00D61F1E" w:rsidP="00D61F1E">
      <w:pPr>
        <w:rPr>
          <w:color w:val="000000" w:themeColor="text1"/>
        </w:rPr>
      </w:pPr>
    </w:p>
    <w:p w14:paraId="200B4143" w14:textId="6AD36AFF" w:rsidR="00D61F1E" w:rsidRPr="0078431A" w:rsidRDefault="00D61F1E" w:rsidP="00D61F1E">
      <w:pPr>
        <w:rPr>
          <w:color w:val="000000" w:themeColor="text1"/>
        </w:rPr>
      </w:pPr>
    </w:p>
    <w:p w14:paraId="4BBCB9AA" w14:textId="222B8082" w:rsidR="00D61F1E" w:rsidRPr="0078431A" w:rsidRDefault="00D61F1E" w:rsidP="00D61F1E">
      <w:pPr>
        <w:rPr>
          <w:color w:val="000000" w:themeColor="text1"/>
        </w:rPr>
      </w:pPr>
    </w:p>
    <w:p w14:paraId="79EDB538" w14:textId="2F4E15D0" w:rsidR="00D61F1E" w:rsidRPr="0078431A" w:rsidRDefault="00D61F1E" w:rsidP="00D61F1E">
      <w:pPr>
        <w:rPr>
          <w:color w:val="000000" w:themeColor="text1"/>
        </w:rPr>
      </w:pPr>
    </w:p>
    <w:p w14:paraId="61A798C3" w14:textId="759C66A0" w:rsidR="00D61F1E" w:rsidRPr="0078431A" w:rsidRDefault="00D61F1E" w:rsidP="00D61F1E">
      <w:pPr>
        <w:rPr>
          <w:color w:val="000000" w:themeColor="text1"/>
        </w:rPr>
      </w:pPr>
    </w:p>
    <w:p w14:paraId="0C19F6A6" w14:textId="5B17EEC8" w:rsidR="00D61F1E" w:rsidRPr="0078431A" w:rsidRDefault="00D61F1E" w:rsidP="00D61F1E">
      <w:pPr>
        <w:rPr>
          <w:color w:val="000000" w:themeColor="text1"/>
        </w:rPr>
      </w:pPr>
    </w:p>
    <w:p w14:paraId="40305C80" w14:textId="1A597F48" w:rsidR="00D61F1E" w:rsidRPr="0078431A" w:rsidRDefault="00D61F1E" w:rsidP="00D61F1E">
      <w:pPr>
        <w:rPr>
          <w:color w:val="000000" w:themeColor="text1"/>
        </w:rPr>
      </w:pPr>
    </w:p>
    <w:p w14:paraId="7674AC65" w14:textId="75068437" w:rsidR="00D61F1E" w:rsidRPr="0078431A" w:rsidRDefault="00D61F1E" w:rsidP="00D61F1E">
      <w:pPr>
        <w:rPr>
          <w:color w:val="000000" w:themeColor="text1"/>
        </w:rPr>
      </w:pPr>
    </w:p>
    <w:p w14:paraId="160B36FB" w14:textId="4748FE8B" w:rsidR="00D61F1E" w:rsidRPr="0078431A" w:rsidRDefault="00D61F1E" w:rsidP="00D61F1E">
      <w:pPr>
        <w:rPr>
          <w:color w:val="000000" w:themeColor="text1"/>
        </w:rPr>
      </w:pPr>
    </w:p>
    <w:p w14:paraId="5659FFA6" w14:textId="55B16563" w:rsidR="00D61F1E" w:rsidRPr="0078431A" w:rsidRDefault="00D61F1E" w:rsidP="00D61F1E">
      <w:pPr>
        <w:rPr>
          <w:color w:val="000000" w:themeColor="text1"/>
        </w:rPr>
      </w:pPr>
    </w:p>
    <w:p w14:paraId="118B57E4" w14:textId="29B77FE6" w:rsidR="00D61F1E" w:rsidRPr="0078431A" w:rsidRDefault="00D61F1E" w:rsidP="00D61F1E">
      <w:pPr>
        <w:rPr>
          <w:color w:val="000000" w:themeColor="text1"/>
        </w:rPr>
      </w:pPr>
    </w:p>
    <w:p w14:paraId="7FB26BA0" w14:textId="7AD7C77E" w:rsidR="00D61F1E" w:rsidRPr="0078431A" w:rsidRDefault="00D61F1E" w:rsidP="00D61F1E">
      <w:pPr>
        <w:rPr>
          <w:color w:val="000000" w:themeColor="text1"/>
        </w:rPr>
      </w:pPr>
    </w:p>
    <w:p w14:paraId="430D1C0B" w14:textId="68F9A1CB" w:rsidR="00D61F1E" w:rsidRPr="0078431A" w:rsidRDefault="00D61F1E" w:rsidP="00D61F1E">
      <w:pPr>
        <w:rPr>
          <w:color w:val="000000" w:themeColor="text1"/>
        </w:rPr>
      </w:pPr>
    </w:p>
    <w:p w14:paraId="4BC0D3BE" w14:textId="3F88088C" w:rsidR="00D61F1E" w:rsidRPr="0078431A" w:rsidRDefault="00D61F1E" w:rsidP="00D61F1E">
      <w:pPr>
        <w:rPr>
          <w:color w:val="000000" w:themeColor="text1"/>
        </w:rPr>
      </w:pPr>
    </w:p>
    <w:p w14:paraId="60BCCB9C" w14:textId="45DBF6F7" w:rsidR="00D61F1E" w:rsidRPr="0078431A" w:rsidRDefault="00D61F1E" w:rsidP="00D61F1E">
      <w:pPr>
        <w:rPr>
          <w:color w:val="000000" w:themeColor="text1"/>
        </w:rPr>
      </w:pPr>
    </w:p>
    <w:p w14:paraId="229E2CA9" w14:textId="29241B73" w:rsidR="00D61F1E" w:rsidRPr="0078431A" w:rsidRDefault="00D61F1E" w:rsidP="00D61F1E">
      <w:pPr>
        <w:rPr>
          <w:color w:val="000000" w:themeColor="text1"/>
        </w:rPr>
      </w:pPr>
    </w:p>
    <w:p w14:paraId="693DCC43" w14:textId="02D21D1B" w:rsidR="00D61F1E" w:rsidRPr="0078431A" w:rsidRDefault="00D61F1E" w:rsidP="00D61F1E">
      <w:pPr>
        <w:rPr>
          <w:color w:val="000000" w:themeColor="text1"/>
        </w:rPr>
      </w:pPr>
    </w:p>
    <w:p w14:paraId="51B34476" w14:textId="655650CA" w:rsidR="00D61F1E" w:rsidRPr="0078431A" w:rsidRDefault="00D61F1E" w:rsidP="00D61F1E">
      <w:pPr>
        <w:rPr>
          <w:color w:val="000000" w:themeColor="text1"/>
        </w:rPr>
      </w:pPr>
    </w:p>
    <w:p w14:paraId="3B6631C5" w14:textId="5A902AFB" w:rsidR="00D61F1E" w:rsidRPr="0078431A" w:rsidRDefault="00D61F1E" w:rsidP="00D61F1E">
      <w:pPr>
        <w:rPr>
          <w:color w:val="000000" w:themeColor="text1"/>
        </w:rPr>
      </w:pPr>
    </w:p>
    <w:p w14:paraId="67CDC5E8" w14:textId="5C2E569B" w:rsidR="00D61F1E" w:rsidRPr="0078431A" w:rsidRDefault="00D61F1E" w:rsidP="00D61F1E">
      <w:pPr>
        <w:rPr>
          <w:color w:val="000000" w:themeColor="text1"/>
        </w:rPr>
      </w:pPr>
    </w:p>
    <w:p w14:paraId="78BD65C7" w14:textId="14F66B99" w:rsidR="00D61F1E" w:rsidRPr="0078431A" w:rsidRDefault="00D61F1E" w:rsidP="00D61F1E">
      <w:pPr>
        <w:rPr>
          <w:color w:val="000000" w:themeColor="text1"/>
        </w:rPr>
      </w:pPr>
    </w:p>
    <w:p w14:paraId="4C8A7A10" w14:textId="77799B77" w:rsidR="00D61F1E" w:rsidRPr="0078431A" w:rsidRDefault="00D61F1E" w:rsidP="00D61F1E">
      <w:pPr>
        <w:rPr>
          <w:color w:val="000000" w:themeColor="text1"/>
        </w:rPr>
      </w:pPr>
    </w:p>
    <w:p w14:paraId="0F4E1467" w14:textId="417163BF" w:rsidR="00D61F1E" w:rsidRPr="0078431A" w:rsidRDefault="00D61F1E" w:rsidP="00D61F1E">
      <w:pPr>
        <w:rPr>
          <w:color w:val="000000" w:themeColor="text1"/>
        </w:rPr>
      </w:pPr>
    </w:p>
    <w:p w14:paraId="360C764C" w14:textId="17230845" w:rsidR="00D61F1E" w:rsidRPr="0078431A" w:rsidRDefault="00D61F1E" w:rsidP="00D61F1E">
      <w:pPr>
        <w:rPr>
          <w:color w:val="000000" w:themeColor="text1"/>
        </w:rPr>
      </w:pPr>
    </w:p>
    <w:p w14:paraId="3600FD8F" w14:textId="5F0C1D28" w:rsidR="00D61F1E" w:rsidRPr="0078431A" w:rsidRDefault="00D61F1E" w:rsidP="00D61F1E">
      <w:pPr>
        <w:rPr>
          <w:color w:val="000000" w:themeColor="text1"/>
        </w:rPr>
      </w:pPr>
    </w:p>
    <w:p w14:paraId="6EC768EF" w14:textId="73119E1E" w:rsidR="00D61F1E" w:rsidRPr="0078431A" w:rsidRDefault="00D61F1E" w:rsidP="00D61F1E">
      <w:pPr>
        <w:rPr>
          <w:color w:val="000000" w:themeColor="text1"/>
        </w:rPr>
      </w:pPr>
    </w:p>
    <w:p w14:paraId="05EBEA80" w14:textId="468FDEE1" w:rsidR="00D61F1E" w:rsidRPr="0078431A" w:rsidRDefault="00D61F1E" w:rsidP="00D61F1E">
      <w:pPr>
        <w:rPr>
          <w:color w:val="000000" w:themeColor="text1"/>
        </w:rPr>
      </w:pPr>
    </w:p>
    <w:p w14:paraId="1866484A" w14:textId="26EFFD9A" w:rsidR="00D61F1E" w:rsidRPr="0078431A" w:rsidRDefault="00D61F1E" w:rsidP="00D61F1E">
      <w:pPr>
        <w:rPr>
          <w:color w:val="000000" w:themeColor="text1"/>
        </w:rPr>
      </w:pPr>
    </w:p>
    <w:p w14:paraId="5FE0B1B1" w14:textId="4A0DCEB5" w:rsidR="00D61F1E" w:rsidRPr="0078431A" w:rsidRDefault="00D61F1E" w:rsidP="00D61F1E">
      <w:pPr>
        <w:rPr>
          <w:color w:val="000000" w:themeColor="text1"/>
        </w:rPr>
      </w:pPr>
    </w:p>
    <w:p w14:paraId="0EBFD5D1" w14:textId="707A6127" w:rsidR="00D61F1E" w:rsidRPr="0078431A" w:rsidRDefault="00D61F1E" w:rsidP="00D61F1E">
      <w:pPr>
        <w:rPr>
          <w:color w:val="000000" w:themeColor="text1"/>
        </w:rPr>
      </w:pPr>
    </w:p>
    <w:p w14:paraId="21EE1825" w14:textId="46210A66" w:rsidR="00D61F1E" w:rsidRPr="0078431A" w:rsidRDefault="00D61F1E" w:rsidP="00D61F1E">
      <w:pPr>
        <w:rPr>
          <w:color w:val="000000" w:themeColor="text1"/>
        </w:rPr>
      </w:pPr>
    </w:p>
    <w:p w14:paraId="7C98C56A" w14:textId="0BDA75F6" w:rsidR="00D61F1E" w:rsidRPr="0078431A" w:rsidRDefault="00D61F1E" w:rsidP="00D61F1E">
      <w:pPr>
        <w:rPr>
          <w:color w:val="000000" w:themeColor="text1"/>
        </w:rPr>
      </w:pPr>
    </w:p>
    <w:p w14:paraId="56EC1AFC" w14:textId="77777777" w:rsidR="00D61F1E" w:rsidRPr="0078431A" w:rsidRDefault="00D61F1E" w:rsidP="00D61F1E">
      <w:pPr>
        <w:rPr>
          <w:color w:val="000000" w:themeColor="text1"/>
        </w:rPr>
      </w:pPr>
    </w:p>
    <w:p w14:paraId="772A6AF2" w14:textId="7691A374" w:rsidR="004D5CD8" w:rsidRPr="0078431A" w:rsidRDefault="004D5CD8" w:rsidP="00991EDB">
      <w:pPr>
        <w:rPr>
          <w:color w:val="000000" w:themeColor="text1"/>
        </w:rPr>
      </w:pPr>
    </w:p>
    <w:p w14:paraId="4C389958" w14:textId="325F96B7" w:rsidR="00991EDB" w:rsidRPr="0078431A" w:rsidRDefault="00991EDB" w:rsidP="00991EDB">
      <w:pPr>
        <w:rPr>
          <w:color w:val="000000" w:themeColor="text1"/>
        </w:rPr>
      </w:pPr>
    </w:p>
    <w:p w14:paraId="1825CAD7" w14:textId="7CE36435" w:rsidR="00991EDB" w:rsidRPr="0078431A" w:rsidRDefault="00991EDB" w:rsidP="00991EDB">
      <w:pPr>
        <w:rPr>
          <w:color w:val="000000" w:themeColor="text1"/>
        </w:rPr>
      </w:pPr>
    </w:p>
    <w:p w14:paraId="3A8837BF" w14:textId="16CF62D8" w:rsidR="00991EDB" w:rsidRPr="0078431A" w:rsidRDefault="00991EDB" w:rsidP="00991EDB">
      <w:pPr>
        <w:rPr>
          <w:color w:val="000000" w:themeColor="text1"/>
        </w:rPr>
      </w:pPr>
    </w:p>
    <w:p w14:paraId="2D0FC4BF" w14:textId="50FBA9C7" w:rsidR="00991EDB" w:rsidRPr="0078431A" w:rsidRDefault="00991EDB" w:rsidP="00991EDB">
      <w:pPr>
        <w:rPr>
          <w:color w:val="000000" w:themeColor="text1"/>
        </w:rPr>
      </w:pPr>
    </w:p>
    <w:p w14:paraId="61AD21B0" w14:textId="49F25A71" w:rsidR="00991EDB" w:rsidRPr="0078431A" w:rsidRDefault="00991EDB" w:rsidP="00991EDB">
      <w:pPr>
        <w:rPr>
          <w:color w:val="000000" w:themeColor="text1"/>
        </w:rPr>
      </w:pPr>
    </w:p>
    <w:p w14:paraId="71848467" w14:textId="03D85E14" w:rsidR="00991EDB" w:rsidRPr="0078431A" w:rsidRDefault="00991EDB" w:rsidP="00991EDB">
      <w:pPr>
        <w:rPr>
          <w:color w:val="000000" w:themeColor="text1"/>
        </w:rPr>
      </w:pPr>
    </w:p>
    <w:p w14:paraId="1E9DE615" w14:textId="2A906BAD" w:rsidR="00991EDB" w:rsidRPr="0078431A" w:rsidRDefault="00991EDB" w:rsidP="00991EDB">
      <w:pPr>
        <w:rPr>
          <w:color w:val="000000" w:themeColor="text1"/>
        </w:rPr>
      </w:pPr>
    </w:p>
    <w:p w14:paraId="017FA098" w14:textId="1840AB68" w:rsidR="00991EDB" w:rsidRPr="0078431A" w:rsidRDefault="00991EDB" w:rsidP="00991EDB">
      <w:pPr>
        <w:rPr>
          <w:color w:val="000000" w:themeColor="text1"/>
        </w:rPr>
      </w:pPr>
    </w:p>
    <w:p w14:paraId="03FC7380" w14:textId="06E7B5C1" w:rsidR="00991EDB" w:rsidRPr="0078431A" w:rsidRDefault="00991EDB" w:rsidP="00991EDB">
      <w:pPr>
        <w:rPr>
          <w:color w:val="000000" w:themeColor="text1"/>
        </w:rPr>
      </w:pPr>
    </w:p>
    <w:p w14:paraId="02346A72" w14:textId="2FE45186" w:rsidR="00991EDB" w:rsidRPr="0078431A" w:rsidRDefault="00991EDB" w:rsidP="00991EDB">
      <w:pPr>
        <w:rPr>
          <w:color w:val="000000" w:themeColor="text1"/>
        </w:rPr>
      </w:pPr>
    </w:p>
    <w:p w14:paraId="6518430E" w14:textId="6ED16037" w:rsidR="00991EDB" w:rsidRPr="0078431A" w:rsidRDefault="00991EDB" w:rsidP="00991EDB">
      <w:pPr>
        <w:rPr>
          <w:color w:val="000000" w:themeColor="text1"/>
        </w:rPr>
      </w:pPr>
    </w:p>
    <w:p w14:paraId="71650454" w14:textId="4B640F83" w:rsidR="00991EDB" w:rsidRPr="0078431A" w:rsidRDefault="00991EDB" w:rsidP="00991EDB">
      <w:pPr>
        <w:rPr>
          <w:color w:val="000000" w:themeColor="text1"/>
        </w:rPr>
      </w:pPr>
    </w:p>
    <w:p w14:paraId="58B3FE50" w14:textId="0C302838" w:rsidR="00991EDB" w:rsidRPr="0078431A" w:rsidRDefault="00991EDB" w:rsidP="00991EDB">
      <w:pPr>
        <w:rPr>
          <w:color w:val="000000" w:themeColor="text1"/>
        </w:rPr>
      </w:pPr>
    </w:p>
    <w:p w14:paraId="2E83A810" w14:textId="0BD33EBD" w:rsidR="00991EDB" w:rsidRPr="0078431A" w:rsidRDefault="00991EDB" w:rsidP="00991EDB">
      <w:pPr>
        <w:rPr>
          <w:color w:val="000000" w:themeColor="text1"/>
        </w:rPr>
      </w:pPr>
    </w:p>
    <w:p w14:paraId="421A92BB" w14:textId="107BE102" w:rsidR="00991EDB" w:rsidRPr="0078431A" w:rsidRDefault="00991EDB" w:rsidP="00991EDB">
      <w:pPr>
        <w:rPr>
          <w:color w:val="000000" w:themeColor="text1"/>
        </w:rPr>
      </w:pPr>
    </w:p>
    <w:p w14:paraId="7B73D1BB" w14:textId="2541E221" w:rsidR="00991EDB" w:rsidRPr="0078431A" w:rsidRDefault="00991EDB" w:rsidP="00991EDB">
      <w:pPr>
        <w:rPr>
          <w:color w:val="000000" w:themeColor="text1"/>
        </w:rPr>
      </w:pPr>
    </w:p>
    <w:p w14:paraId="6B8CD4BE" w14:textId="14CA652D" w:rsidR="00991EDB" w:rsidRPr="0078431A" w:rsidRDefault="00991EDB" w:rsidP="00991EDB">
      <w:pPr>
        <w:rPr>
          <w:color w:val="000000" w:themeColor="text1"/>
        </w:rPr>
      </w:pPr>
    </w:p>
    <w:p w14:paraId="33983568" w14:textId="7145AA40" w:rsidR="00991EDB" w:rsidRPr="0078431A" w:rsidRDefault="00991EDB" w:rsidP="00991EDB">
      <w:pPr>
        <w:rPr>
          <w:color w:val="000000" w:themeColor="text1"/>
        </w:rPr>
      </w:pPr>
    </w:p>
    <w:p w14:paraId="18A1406E" w14:textId="7D317414" w:rsidR="00991EDB" w:rsidRPr="0078431A" w:rsidRDefault="00991EDB" w:rsidP="00991EDB">
      <w:pPr>
        <w:rPr>
          <w:color w:val="000000" w:themeColor="text1"/>
        </w:rPr>
      </w:pPr>
    </w:p>
    <w:p w14:paraId="6D3F2557" w14:textId="77777777" w:rsidR="00991EDB" w:rsidRPr="0078431A" w:rsidRDefault="00991EDB" w:rsidP="00991EDB">
      <w:pPr>
        <w:rPr>
          <w:color w:val="000000" w:themeColor="text1"/>
        </w:rPr>
      </w:pPr>
    </w:p>
    <w:p w14:paraId="59B69F64" w14:textId="45FA2D06" w:rsidR="00AE5B4A" w:rsidRPr="0078431A" w:rsidRDefault="00AE5B4A" w:rsidP="001B1C59">
      <w:pPr>
        <w:rPr>
          <w:color w:val="000000" w:themeColor="text1"/>
        </w:rPr>
      </w:pPr>
    </w:p>
    <w:p w14:paraId="299E241C" w14:textId="32DC1359" w:rsidR="001B1C59" w:rsidRPr="0078431A" w:rsidRDefault="001B1C59" w:rsidP="001B1C59">
      <w:pPr>
        <w:rPr>
          <w:color w:val="000000" w:themeColor="text1"/>
        </w:rPr>
      </w:pPr>
    </w:p>
    <w:p w14:paraId="3FDF1A9E" w14:textId="6D0CFEB4" w:rsidR="001B1C59" w:rsidRPr="0078431A" w:rsidRDefault="001B1C59" w:rsidP="001B1C59">
      <w:pPr>
        <w:rPr>
          <w:color w:val="000000" w:themeColor="text1"/>
        </w:rPr>
      </w:pPr>
    </w:p>
    <w:p w14:paraId="26944165" w14:textId="209D78DD" w:rsidR="001B1C59" w:rsidRPr="0078431A" w:rsidRDefault="001B1C59" w:rsidP="001B1C59">
      <w:pPr>
        <w:rPr>
          <w:color w:val="000000" w:themeColor="text1"/>
        </w:rPr>
      </w:pPr>
    </w:p>
    <w:p w14:paraId="54328077" w14:textId="30772854" w:rsidR="001B1C59" w:rsidRPr="0078431A" w:rsidRDefault="001B1C59" w:rsidP="001B1C59">
      <w:pPr>
        <w:rPr>
          <w:color w:val="000000" w:themeColor="text1"/>
        </w:rPr>
      </w:pPr>
    </w:p>
    <w:p w14:paraId="6652E2D9" w14:textId="14D591DA" w:rsidR="001B1C59" w:rsidRPr="0078431A" w:rsidRDefault="001B1C59" w:rsidP="001B1C59">
      <w:pPr>
        <w:rPr>
          <w:color w:val="000000" w:themeColor="text1"/>
        </w:rPr>
      </w:pPr>
    </w:p>
    <w:p w14:paraId="604904B3" w14:textId="6C46432E" w:rsidR="001B1C59" w:rsidRPr="0078431A" w:rsidRDefault="001B1C59" w:rsidP="001B1C59">
      <w:pPr>
        <w:rPr>
          <w:color w:val="000000" w:themeColor="text1"/>
        </w:rPr>
      </w:pPr>
    </w:p>
    <w:p w14:paraId="5E8C3B16" w14:textId="44C3B31A" w:rsidR="001B1C59" w:rsidRPr="0078431A" w:rsidRDefault="001B1C59" w:rsidP="001B1C59">
      <w:pPr>
        <w:rPr>
          <w:color w:val="000000" w:themeColor="text1"/>
        </w:rPr>
      </w:pPr>
    </w:p>
    <w:p w14:paraId="22BACCCE" w14:textId="734FC4F0" w:rsidR="001B1C59" w:rsidRPr="0078431A" w:rsidRDefault="001B1C59" w:rsidP="001B1C59">
      <w:pPr>
        <w:rPr>
          <w:color w:val="000000" w:themeColor="text1"/>
        </w:rPr>
      </w:pPr>
    </w:p>
    <w:p w14:paraId="56431DAD" w14:textId="67D664AA" w:rsidR="001B1C59" w:rsidRPr="0078431A" w:rsidRDefault="001B1C59" w:rsidP="001B1C59">
      <w:pPr>
        <w:rPr>
          <w:color w:val="000000" w:themeColor="text1"/>
        </w:rPr>
      </w:pPr>
    </w:p>
    <w:p w14:paraId="26E0C066" w14:textId="1741DF73" w:rsidR="001B1C59" w:rsidRPr="0078431A" w:rsidRDefault="001B1C59" w:rsidP="001B1C59">
      <w:pPr>
        <w:rPr>
          <w:color w:val="000000" w:themeColor="text1"/>
        </w:rPr>
      </w:pPr>
    </w:p>
    <w:p w14:paraId="552602D0" w14:textId="2E46BCB5" w:rsidR="001B1C59" w:rsidRPr="0078431A" w:rsidRDefault="001B1C59" w:rsidP="001B1C59">
      <w:pPr>
        <w:rPr>
          <w:color w:val="000000" w:themeColor="text1"/>
        </w:rPr>
      </w:pPr>
    </w:p>
    <w:p w14:paraId="6AC228BE" w14:textId="35A1FBAF" w:rsidR="001B1C59" w:rsidRPr="0078431A" w:rsidRDefault="001B1C59" w:rsidP="001B1C59">
      <w:pPr>
        <w:rPr>
          <w:color w:val="000000" w:themeColor="text1"/>
        </w:rPr>
      </w:pPr>
    </w:p>
    <w:p w14:paraId="22412950" w14:textId="38DAB981" w:rsidR="001B1C59" w:rsidRPr="0078431A" w:rsidRDefault="001B1C59" w:rsidP="001B1C59">
      <w:pPr>
        <w:rPr>
          <w:color w:val="000000" w:themeColor="text1"/>
        </w:rPr>
      </w:pPr>
    </w:p>
    <w:p w14:paraId="3A0B62BB" w14:textId="61D763BE" w:rsidR="001B1C59" w:rsidRPr="0078431A" w:rsidRDefault="001B1C59" w:rsidP="001B1C59">
      <w:pPr>
        <w:rPr>
          <w:color w:val="000000" w:themeColor="text1"/>
        </w:rPr>
      </w:pPr>
    </w:p>
    <w:p w14:paraId="1F1A58A0" w14:textId="50C6BB7B" w:rsidR="001B1C59" w:rsidRPr="0078431A" w:rsidRDefault="001B1C59" w:rsidP="001B1C59">
      <w:pPr>
        <w:rPr>
          <w:color w:val="000000" w:themeColor="text1"/>
        </w:rPr>
      </w:pPr>
    </w:p>
    <w:p w14:paraId="731330DA" w14:textId="42460CDD" w:rsidR="001B1C59" w:rsidRPr="0078431A" w:rsidRDefault="001B1C59" w:rsidP="001B1C59">
      <w:pPr>
        <w:rPr>
          <w:color w:val="000000" w:themeColor="text1"/>
        </w:rPr>
      </w:pPr>
    </w:p>
    <w:p w14:paraId="146842E5" w14:textId="7EDAFF0A" w:rsidR="001B1C59" w:rsidRPr="0078431A" w:rsidRDefault="001B1C59" w:rsidP="001B1C59">
      <w:pPr>
        <w:rPr>
          <w:color w:val="000000" w:themeColor="text1"/>
        </w:rPr>
      </w:pPr>
    </w:p>
    <w:p w14:paraId="32771726" w14:textId="1DBFD1AB" w:rsidR="001B1C59" w:rsidRPr="0078431A" w:rsidRDefault="001B1C59" w:rsidP="001B1C59">
      <w:pPr>
        <w:rPr>
          <w:color w:val="000000" w:themeColor="text1"/>
        </w:rPr>
      </w:pPr>
    </w:p>
    <w:p w14:paraId="62DB3DD3" w14:textId="0FDFA40B" w:rsidR="001B1C59" w:rsidRPr="0078431A" w:rsidRDefault="001B1C59" w:rsidP="001B1C59">
      <w:pPr>
        <w:rPr>
          <w:color w:val="000000" w:themeColor="text1"/>
        </w:rPr>
      </w:pPr>
    </w:p>
    <w:p w14:paraId="11A4EC0D" w14:textId="7F006F15" w:rsidR="001B1C59" w:rsidRPr="0078431A" w:rsidRDefault="001B1C59" w:rsidP="001B1C59">
      <w:pPr>
        <w:rPr>
          <w:color w:val="000000" w:themeColor="text1"/>
        </w:rPr>
      </w:pPr>
    </w:p>
    <w:p w14:paraId="4EB279F4" w14:textId="77777777" w:rsidR="001B1C59" w:rsidRPr="0078431A" w:rsidRDefault="001B1C59" w:rsidP="001B1C59">
      <w:pPr>
        <w:rPr>
          <w:color w:val="000000" w:themeColor="text1"/>
        </w:rPr>
      </w:pPr>
    </w:p>
    <w:p w14:paraId="69CF1015" w14:textId="51BD6413" w:rsidR="007D2F84" w:rsidRPr="0078431A" w:rsidRDefault="007D2F84" w:rsidP="007D2F84">
      <w:pPr>
        <w:rPr>
          <w:color w:val="000000" w:themeColor="text1"/>
        </w:rPr>
      </w:pPr>
    </w:p>
    <w:p w14:paraId="69B5119B" w14:textId="627145F1" w:rsidR="007D2F84" w:rsidRPr="0078431A" w:rsidRDefault="007D2F84" w:rsidP="007D2F84">
      <w:pPr>
        <w:rPr>
          <w:color w:val="000000" w:themeColor="text1"/>
        </w:rPr>
      </w:pPr>
    </w:p>
    <w:p w14:paraId="2E951833" w14:textId="28CE3AB7" w:rsidR="007D2F84" w:rsidRPr="0078431A" w:rsidRDefault="007D2F84" w:rsidP="007D2F84">
      <w:pPr>
        <w:rPr>
          <w:color w:val="000000" w:themeColor="text1"/>
        </w:rPr>
      </w:pPr>
    </w:p>
    <w:p w14:paraId="0AAF3E53" w14:textId="7FF6A055" w:rsidR="007D2F84" w:rsidRPr="0078431A" w:rsidRDefault="007D2F84" w:rsidP="007D2F84">
      <w:pPr>
        <w:rPr>
          <w:color w:val="000000" w:themeColor="text1"/>
        </w:rPr>
      </w:pPr>
    </w:p>
    <w:p w14:paraId="3371E733" w14:textId="33BF4EFE" w:rsidR="007D2F84" w:rsidRPr="0078431A" w:rsidRDefault="007D2F84" w:rsidP="007D2F84">
      <w:pPr>
        <w:rPr>
          <w:color w:val="000000" w:themeColor="text1"/>
        </w:rPr>
      </w:pPr>
    </w:p>
    <w:p w14:paraId="4D463A58" w14:textId="1A39142B" w:rsidR="007D2F84" w:rsidRPr="0078431A" w:rsidRDefault="007D2F84" w:rsidP="007D2F84">
      <w:pPr>
        <w:rPr>
          <w:color w:val="000000" w:themeColor="text1"/>
        </w:rPr>
      </w:pPr>
    </w:p>
    <w:p w14:paraId="1AC77311" w14:textId="7096048D" w:rsidR="007D2F84" w:rsidRPr="0078431A" w:rsidRDefault="007D2F84" w:rsidP="007D2F84">
      <w:pPr>
        <w:rPr>
          <w:color w:val="000000" w:themeColor="text1"/>
        </w:rPr>
      </w:pPr>
    </w:p>
    <w:p w14:paraId="463989F6" w14:textId="286E7C35" w:rsidR="007D2F84" w:rsidRPr="0078431A" w:rsidRDefault="007D2F84" w:rsidP="007D2F84">
      <w:pPr>
        <w:rPr>
          <w:color w:val="000000" w:themeColor="text1"/>
        </w:rPr>
      </w:pPr>
    </w:p>
    <w:p w14:paraId="319FCEED" w14:textId="5AD2337C" w:rsidR="007D2F84" w:rsidRPr="0078431A" w:rsidRDefault="007D2F84" w:rsidP="007D2F84">
      <w:pPr>
        <w:rPr>
          <w:color w:val="000000" w:themeColor="text1"/>
        </w:rPr>
      </w:pPr>
    </w:p>
    <w:p w14:paraId="4D0E10A3" w14:textId="2FA108F8" w:rsidR="007D2F84" w:rsidRPr="0078431A" w:rsidRDefault="007D2F84" w:rsidP="007D2F84">
      <w:pPr>
        <w:rPr>
          <w:color w:val="000000" w:themeColor="text1"/>
        </w:rPr>
      </w:pPr>
    </w:p>
    <w:p w14:paraId="4FE1DE12" w14:textId="2711396C" w:rsidR="007D2F84" w:rsidRPr="0078431A" w:rsidRDefault="007D2F84" w:rsidP="007D2F84">
      <w:pPr>
        <w:rPr>
          <w:color w:val="000000" w:themeColor="text1"/>
        </w:rPr>
      </w:pPr>
    </w:p>
    <w:p w14:paraId="5AD4B8C1" w14:textId="2DC099C2" w:rsidR="007D2F84" w:rsidRPr="0078431A" w:rsidRDefault="007D2F84" w:rsidP="007D2F84">
      <w:pPr>
        <w:rPr>
          <w:color w:val="000000" w:themeColor="text1"/>
        </w:rPr>
      </w:pPr>
    </w:p>
    <w:p w14:paraId="50D7728E" w14:textId="74528B92" w:rsidR="007D2F84" w:rsidRPr="0078431A" w:rsidRDefault="007D2F84" w:rsidP="007D2F84">
      <w:pPr>
        <w:rPr>
          <w:color w:val="000000" w:themeColor="text1"/>
        </w:rPr>
      </w:pPr>
    </w:p>
    <w:p w14:paraId="1DC16603" w14:textId="1F73523D" w:rsidR="007D2F84" w:rsidRPr="0078431A" w:rsidRDefault="007D2F84" w:rsidP="007D2F84">
      <w:pPr>
        <w:rPr>
          <w:color w:val="000000" w:themeColor="text1"/>
        </w:rPr>
      </w:pPr>
    </w:p>
    <w:p w14:paraId="2626BD23" w14:textId="3732AC6D" w:rsidR="007D2F84" w:rsidRPr="0078431A" w:rsidRDefault="007D2F84" w:rsidP="007D2F84">
      <w:pPr>
        <w:rPr>
          <w:color w:val="000000" w:themeColor="text1"/>
        </w:rPr>
      </w:pPr>
    </w:p>
    <w:p w14:paraId="2E0D9ABB" w14:textId="5AF5B633" w:rsidR="007D2F84" w:rsidRPr="0078431A" w:rsidRDefault="007D2F84" w:rsidP="007D2F84">
      <w:pPr>
        <w:rPr>
          <w:color w:val="000000" w:themeColor="text1"/>
        </w:rPr>
      </w:pPr>
    </w:p>
    <w:p w14:paraId="1F5B9A32" w14:textId="18373793" w:rsidR="007D2F84" w:rsidRPr="0078431A" w:rsidRDefault="007D2F84" w:rsidP="007D2F84">
      <w:pPr>
        <w:rPr>
          <w:color w:val="000000" w:themeColor="text1"/>
        </w:rPr>
      </w:pPr>
    </w:p>
    <w:p w14:paraId="195BB9DA" w14:textId="6EF5A38E" w:rsidR="007D2F84" w:rsidRPr="0078431A" w:rsidRDefault="007D2F84" w:rsidP="007D2F84">
      <w:pPr>
        <w:rPr>
          <w:color w:val="000000" w:themeColor="text1"/>
        </w:rPr>
      </w:pPr>
    </w:p>
    <w:p w14:paraId="609063BD" w14:textId="1E4F2BE5" w:rsidR="007D2F84" w:rsidRPr="0078431A" w:rsidRDefault="007D2F84" w:rsidP="007D2F84">
      <w:pPr>
        <w:rPr>
          <w:color w:val="000000" w:themeColor="text1"/>
        </w:rPr>
      </w:pPr>
    </w:p>
    <w:p w14:paraId="5E53A8B0" w14:textId="4A7B4021" w:rsidR="007D2F84" w:rsidRPr="0078431A" w:rsidRDefault="007D2F84" w:rsidP="007D2F84">
      <w:pPr>
        <w:rPr>
          <w:color w:val="000000" w:themeColor="text1"/>
        </w:rPr>
      </w:pPr>
    </w:p>
    <w:p w14:paraId="755803CF" w14:textId="4C970386" w:rsidR="007D2F84" w:rsidRPr="0078431A" w:rsidRDefault="007D2F84" w:rsidP="007D2F84">
      <w:pPr>
        <w:rPr>
          <w:color w:val="000000" w:themeColor="text1"/>
        </w:rPr>
      </w:pPr>
    </w:p>
    <w:p w14:paraId="586F181A" w14:textId="77777777" w:rsidR="007D2F84" w:rsidRPr="0078431A" w:rsidRDefault="007D2F84" w:rsidP="007D2F84">
      <w:pPr>
        <w:rPr>
          <w:color w:val="000000" w:themeColor="text1"/>
        </w:rPr>
      </w:pPr>
    </w:p>
    <w:p w14:paraId="50EE19F2" w14:textId="14C3D563" w:rsidR="002C3B65" w:rsidRPr="0078431A" w:rsidRDefault="002C3B65" w:rsidP="004E5CC7">
      <w:pPr>
        <w:rPr>
          <w:color w:val="000000" w:themeColor="text1"/>
        </w:rPr>
      </w:pPr>
    </w:p>
    <w:p w14:paraId="37DDEF3D" w14:textId="582FBA72" w:rsidR="004E5CC7" w:rsidRPr="0078431A" w:rsidRDefault="004E5CC7" w:rsidP="004E5CC7">
      <w:pPr>
        <w:rPr>
          <w:color w:val="000000" w:themeColor="text1"/>
        </w:rPr>
      </w:pPr>
    </w:p>
    <w:p w14:paraId="160F21C9" w14:textId="77777777" w:rsidR="003C5EF4" w:rsidRPr="0078431A" w:rsidRDefault="003C5EF4" w:rsidP="007C1B7B">
      <w:pPr>
        <w:rPr>
          <w:color w:val="000000" w:themeColor="text1"/>
        </w:rPr>
      </w:pPr>
    </w:p>
    <w:sectPr w:rsidR="003C5EF4" w:rsidRPr="0078431A" w:rsidSect="006E23B3">
      <w:headerReference w:type="even" r:id="rId14"/>
      <w:headerReference w:type="default" r:id="rId15"/>
      <w:footerReference w:type="even" r:id="rId16"/>
      <w:footerReference w:type="default" r:id="rId17"/>
      <w:headerReference w:type="first" r:id="rId18"/>
      <w:footerReference w:type="first" r:id="rId19"/>
      <w:pgSz w:w="11906" w:h="16838" w:code="9"/>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55B01" w14:textId="77777777" w:rsidR="00811459" w:rsidRDefault="00811459" w:rsidP="009129A0">
      <w:r>
        <w:separator/>
      </w:r>
    </w:p>
  </w:endnote>
  <w:endnote w:type="continuationSeparator" w:id="0">
    <w:p w14:paraId="6656D574" w14:textId="77777777" w:rsidR="00811459" w:rsidRDefault="00811459" w:rsidP="00912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5E20C" w14:textId="77777777" w:rsidR="00FF751F" w:rsidRDefault="00FF75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0FCEA" w14:textId="205DEB9A" w:rsidR="00FF751F" w:rsidRDefault="00FF751F">
    <w:pPr>
      <w:pStyle w:val="Footer"/>
    </w:pPr>
    <w:r>
      <w:rPr>
        <w:noProof/>
        <w:color w:val="202B6A" w:themeColor="accent1"/>
        <w:lang w:eastAsia="zh-CN"/>
      </w:rPr>
      <mc:AlternateContent>
        <mc:Choice Requires="wps">
          <w:drawing>
            <wp:anchor distT="0" distB="0" distL="114300" distR="114300" simplePos="0" relativeHeight="251659264" behindDoc="0" locked="0" layoutInCell="1" allowOverlap="1" wp14:anchorId="5B45B079" wp14:editId="1B9009C5">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F92BD48"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" filled="f" strokecolor="#747070 [1614]" strokeweight="1.25pt">
              <w10:wrap anchorx="page" anchory="page"/>
            </v:rect>
          </w:pict>
        </mc:Fallback>
      </mc:AlternateContent>
    </w:r>
    <w:r>
      <w:rPr>
        <w:color w:val="202B6A" w:themeColor="accent1"/>
      </w:rPr>
      <w:t xml:space="preserve"> </w:t>
    </w:r>
    <w:r>
      <w:rPr>
        <w:rFonts w:asciiTheme="majorHAnsi" w:eastAsiaTheme="majorEastAsia" w:hAnsiTheme="majorHAnsi" w:cstheme="majorBidi"/>
        <w:color w:val="202B6A" w:themeColor="accent1"/>
        <w:sz w:val="20"/>
        <w:szCs w:val="20"/>
      </w:rPr>
      <w:t xml:space="preserve">pg. </w:t>
    </w:r>
    <w:r>
      <w:rPr>
        <w:rFonts w:eastAsiaTheme="minorEastAsia" w:cstheme="minorBidi"/>
        <w:color w:val="202B6A" w:themeColor="accent1"/>
        <w:sz w:val="20"/>
        <w:szCs w:val="20"/>
      </w:rPr>
      <w:fldChar w:fldCharType="begin"/>
    </w:r>
    <w:r>
      <w:rPr>
        <w:color w:val="202B6A" w:themeColor="accent1"/>
        <w:sz w:val="20"/>
        <w:szCs w:val="20"/>
      </w:rPr>
      <w:instrText xml:space="preserve"> PAGE    \* MERGEFORMAT </w:instrText>
    </w:r>
    <w:r>
      <w:rPr>
        <w:rFonts w:eastAsiaTheme="minorEastAsia" w:cstheme="minorBidi"/>
        <w:color w:val="202B6A" w:themeColor="accent1"/>
        <w:sz w:val="20"/>
        <w:szCs w:val="20"/>
      </w:rPr>
      <w:fldChar w:fldCharType="separate"/>
    </w:r>
    <w:r>
      <w:rPr>
        <w:rFonts w:asciiTheme="majorHAnsi" w:eastAsiaTheme="majorEastAsia" w:hAnsiTheme="majorHAnsi" w:cstheme="majorBidi"/>
        <w:noProof/>
        <w:color w:val="202B6A" w:themeColor="accent1"/>
        <w:sz w:val="20"/>
        <w:szCs w:val="20"/>
      </w:rPr>
      <w:t>2</w:t>
    </w:r>
    <w:r>
      <w:rPr>
        <w:rFonts w:asciiTheme="majorHAnsi" w:eastAsiaTheme="majorEastAsia" w:hAnsiTheme="majorHAnsi" w:cstheme="majorBidi"/>
        <w:noProof/>
        <w:color w:val="202B6A" w:themeColor="accent1"/>
        <w:sz w:val="20"/>
        <w:szCs w:val="20"/>
      </w:rPr>
      <w:fldChar w:fldCharType="end"/>
    </w:r>
    <w:r>
      <w:rPr>
        <w:rFonts w:asciiTheme="majorHAnsi" w:eastAsiaTheme="majorEastAsia" w:hAnsiTheme="majorHAnsi" w:cstheme="majorBidi"/>
        <w:noProof/>
        <w:color w:val="202B6A" w:themeColor="accent1"/>
        <w:sz w:val="20"/>
        <w:szCs w:val="20"/>
      </w:rPr>
      <w:t xml:space="preserve">                                                                                               AWS Developer Associate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8E0BF" w14:textId="77777777" w:rsidR="00FF751F" w:rsidRDefault="00FF7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B55CD" w14:textId="77777777" w:rsidR="00811459" w:rsidRDefault="00811459" w:rsidP="009129A0">
      <w:r>
        <w:separator/>
      </w:r>
    </w:p>
  </w:footnote>
  <w:footnote w:type="continuationSeparator" w:id="0">
    <w:p w14:paraId="643797DC" w14:textId="77777777" w:rsidR="00811459" w:rsidRDefault="00811459" w:rsidP="009129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17F6C" w14:textId="77777777" w:rsidR="00FF751F" w:rsidRDefault="00FF75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0F89B" w14:textId="77777777" w:rsidR="00FF751F" w:rsidRDefault="00FF75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C98A8" w14:textId="77777777" w:rsidR="00FF751F" w:rsidRDefault="00FF75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6A0B97A"/>
    <w:lvl w:ilvl="0">
      <w:start w:val="1"/>
      <w:numFmt w:val="bullet"/>
      <w:pStyle w:val="ListBullet"/>
      <w:lvlText w:val=""/>
      <w:lvlJc w:val="left"/>
      <w:pPr>
        <w:tabs>
          <w:tab w:val="num" w:pos="360"/>
        </w:tabs>
        <w:ind w:left="360" w:hanging="360"/>
      </w:pPr>
      <w:rPr>
        <w:rFonts w:ascii="Symbol" w:hAnsi="Symbol" w:hint="default"/>
        <w:color w:val="FF7707" w:themeColor="accent2"/>
      </w:rPr>
    </w:lvl>
  </w:abstractNum>
  <w:abstractNum w:abstractNumId="1" w15:restartNumberingAfterBreak="0">
    <w:nsid w:val="05A53546"/>
    <w:multiLevelType w:val="hybridMultilevel"/>
    <w:tmpl w:val="4CC46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85C1E"/>
    <w:multiLevelType w:val="hybridMultilevel"/>
    <w:tmpl w:val="8FA05080"/>
    <w:lvl w:ilvl="0" w:tplc="A97EB5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C9787D"/>
    <w:multiLevelType w:val="hybridMultilevel"/>
    <w:tmpl w:val="43D6F98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 w15:restartNumberingAfterBreak="0">
    <w:nsid w:val="135C6BAF"/>
    <w:multiLevelType w:val="hybridMultilevel"/>
    <w:tmpl w:val="CDBC61A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14356C92"/>
    <w:multiLevelType w:val="hybridMultilevel"/>
    <w:tmpl w:val="38AC6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312E9F"/>
    <w:multiLevelType w:val="hybridMultilevel"/>
    <w:tmpl w:val="035654D0"/>
    <w:lvl w:ilvl="0" w:tplc="A23C5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BA547B"/>
    <w:multiLevelType w:val="hybridMultilevel"/>
    <w:tmpl w:val="BE0A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BB1657"/>
    <w:multiLevelType w:val="hybridMultilevel"/>
    <w:tmpl w:val="D5BA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4420BA"/>
    <w:multiLevelType w:val="hybridMultilevel"/>
    <w:tmpl w:val="2B500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6502C"/>
    <w:multiLevelType w:val="hybridMultilevel"/>
    <w:tmpl w:val="FA2E6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6A5755"/>
    <w:multiLevelType w:val="hybridMultilevel"/>
    <w:tmpl w:val="F58800D8"/>
    <w:lvl w:ilvl="0" w:tplc="FD7AE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7801AE6"/>
    <w:multiLevelType w:val="hybridMultilevel"/>
    <w:tmpl w:val="81448134"/>
    <w:lvl w:ilvl="0" w:tplc="AA945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89A4701"/>
    <w:multiLevelType w:val="hybridMultilevel"/>
    <w:tmpl w:val="44722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95E2797"/>
    <w:multiLevelType w:val="hybridMultilevel"/>
    <w:tmpl w:val="E0CA4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581F4A"/>
    <w:multiLevelType w:val="hybridMultilevel"/>
    <w:tmpl w:val="9A5C4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DC71A1"/>
    <w:multiLevelType w:val="hybridMultilevel"/>
    <w:tmpl w:val="3410BCDA"/>
    <w:lvl w:ilvl="0" w:tplc="557866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8" w15:restartNumberingAfterBreak="0">
    <w:nsid w:val="68817BCE"/>
    <w:multiLevelType w:val="hybridMultilevel"/>
    <w:tmpl w:val="758C15A4"/>
    <w:lvl w:ilvl="0" w:tplc="2FC611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DB63D32"/>
    <w:multiLevelType w:val="hybridMultilevel"/>
    <w:tmpl w:val="1CA42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193071"/>
    <w:multiLevelType w:val="hybridMultilevel"/>
    <w:tmpl w:val="38A47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942299"/>
    <w:multiLevelType w:val="hybridMultilevel"/>
    <w:tmpl w:val="2730A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3"/>
  </w:num>
  <w:num w:numId="4">
    <w:abstractNumId w:val="9"/>
  </w:num>
  <w:num w:numId="5">
    <w:abstractNumId w:val="19"/>
  </w:num>
  <w:num w:numId="6">
    <w:abstractNumId w:val="7"/>
  </w:num>
  <w:num w:numId="7">
    <w:abstractNumId w:val="2"/>
  </w:num>
  <w:num w:numId="8">
    <w:abstractNumId w:val="12"/>
  </w:num>
  <w:num w:numId="9">
    <w:abstractNumId w:val="15"/>
  </w:num>
  <w:num w:numId="10">
    <w:abstractNumId w:val="11"/>
  </w:num>
  <w:num w:numId="11">
    <w:abstractNumId w:val="20"/>
  </w:num>
  <w:num w:numId="12">
    <w:abstractNumId w:val="6"/>
  </w:num>
  <w:num w:numId="13">
    <w:abstractNumId w:val="8"/>
  </w:num>
  <w:num w:numId="14">
    <w:abstractNumId w:val="4"/>
  </w:num>
  <w:num w:numId="15">
    <w:abstractNumId w:val="10"/>
  </w:num>
  <w:num w:numId="16">
    <w:abstractNumId w:val="14"/>
  </w:num>
  <w:num w:numId="17">
    <w:abstractNumId w:val="5"/>
  </w:num>
  <w:num w:numId="18">
    <w:abstractNumId w:val="1"/>
  </w:num>
  <w:num w:numId="19">
    <w:abstractNumId w:val="18"/>
  </w:num>
  <w:num w:numId="20">
    <w:abstractNumId w:val="13"/>
  </w:num>
  <w:num w:numId="21">
    <w:abstractNumId w:val="21"/>
  </w:num>
  <w:num w:numId="22">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removePersonalInformation/>
  <w:removeDateAndTime/>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B96"/>
    <w:rsid w:val="0000122D"/>
    <w:rsid w:val="00002126"/>
    <w:rsid w:val="0000440B"/>
    <w:rsid w:val="00005070"/>
    <w:rsid w:val="00006D5D"/>
    <w:rsid w:val="00010BF6"/>
    <w:rsid w:val="000131BE"/>
    <w:rsid w:val="00015E0C"/>
    <w:rsid w:val="00016600"/>
    <w:rsid w:val="000176E6"/>
    <w:rsid w:val="000200B8"/>
    <w:rsid w:val="00021DBF"/>
    <w:rsid w:val="00024527"/>
    <w:rsid w:val="000255CE"/>
    <w:rsid w:val="0002565A"/>
    <w:rsid w:val="00034B75"/>
    <w:rsid w:val="000375ED"/>
    <w:rsid w:val="000419D5"/>
    <w:rsid w:val="00045370"/>
    <w:rsid w:val="00046F7A"/>
    <w:rsid w:val="00047623"/>
    <w:rsid w:val="00050C0F"/>
    <w:rsid w:val="00051C60"/>
    <w:rsid w:val="00052382"/>
    <w:rsid w:val="00056850"/>
    <w:rsid w:val="00057872"/>
    <w:rsid w:val="00057B71"/>
    <w:rsid w:val="000616E6"/>
    <w:rsid w:val="00061B53"/>
    <w:rsid w:val="000627BF"/>
    <w:rsid w:val="00063DD8"/>
    <w:rsid w:val="0006568A"/>
    <w:rsid w:val="0007150B"/>
    <w:rsid w:val="00071AD2"/>
    <w:rsid w:val="00076F0F"/>
    <w:rsid w:val="00083A46"/>
    <w:rsid w:val="00084253"/>
    <w:rsid w:val="00087DF7"/>
    <w:rsid w:val="000902D3"/>
    <w:rsid w:val="00090FC2"/>
    <w:rsid w:val="0009793D"/>
    <w:rsid w:val="000A1779"/>
    <w:rsid w:val="000A2CF8"/>
    <w:rsid w:val="000A713D"/>
    <w:rsid w:val="000A7572"/>
    <w:rsid w:val="000B0E9F"/>
    <w:rsid w:val="000B226E"/>
    <w:rsid w:val="000B774C"/>
    <w:rsid w:val="000C457E"/>
    <w:rsid w:val="000C4B64"/>
    <w:rsid w:val="000C4E4E"/>
    <w:rsid w:val="000D16BC"/>
    <w:rsid w:val="000D1E15"/>
    <w:rsid w:val="000D1F49"/>
    <w:rsid w:val="000D278D"/>
    <w:rsid w:val="000D59D0"/>
    <w:rsid w:val="000D68BC"/>
    <w:rsid w:val="000D7102"/>
    <w:rsid w:val="000E0ECB"/>
    <w:rsid w:val="000E3835"/>
    <w:rsid w:val="000E4BE8"/>
    <w:rsid w:val="000E4BFA"/>
    <w:rsid w:val="000E6867"/>
    <w:rsid w:val="000F0321"/>
    <w:rsid w:val="000F0F5E"/>
    <w:rsid w:val="000F39CF"/>
    <w:rsid w:val="000F6D76"/>
    <w:rsid w:val="000F6EA2"/>
    <w:rsid w:val="000F6EEA"/>
    <w:rsid w:val="00100066"/>
    <w:rsid w:val="0010259A"/>
    <w:rsid w:val="00102D82"/>
    <w:rsid w:val="00105704"/>
    <w:rsid w:val="001060B6"/>
    <w:rsid w:val="00111743"/>
    <w:rsid w:val="00114EB3"/>
    <w:rsid w:val="00115659"/>
    <w:rsid w:val="001157DF"/>
    <w:rsid w:val="001169EF"/>
    <w:rsid w:val="00116E76"/>
    <w:rsid w:val="001173C9"/>
    <w:rsid w:val="00120495"/>
    <w:rsid w:val="00121779"/>
    <w:rsid w:val="00124452"/>
    <w:rsid w:val="0012466A"/>
    <w:rsid w:val="00125236"/>
    <w:rsid w:val="00127A63"/>
    <w:rsid w:val="00132141"/>
    <w:rsid w:val="001328EF"/>
    <w:rsid w:val="00135CC6"/>
    <w:rsid w:val="0013763B"/>
    <w:rsid w:val="0013788E"/>
    <w:rsid w:val="00137A20"/>
    <w:rsid w:val="00137E27"/>
    <w:rsid w:val="00140532"/>
    <w:rsid w:val="001442CF"/>
    <w:rsid w:val="00144A79"/>
    <w:rsid w:val="00146A1C"/>
    <w:rsid w:val="00151D7C"/>
    <w:rsid w:val="00153402"/>
    <w:rsid w:val="00153580"/>
    <w:rsid w:val="0015693E"/>
    <w:rsid w:val="001573D6"/>
    <w:rsid w:val="00157D28"/>
    <w:rsid w:val="00157EB8"/>
    <w:rsid w:val="00161205"/>
    <w:rsid w:val="001634B0"/>
    <w:rsid w:val="00163649"/>
    <w:rsid w:val="001649D0"/>
    <w:rsid w:val="00164CBC"/>
    <w:rsid w:val="001704C8"/>
    <w:rsid w:val="001712C3"/>
    <w:rsid w:val="001727CA"/>
    <w:rsid w:val="00176BD0"/>
    <w:rsid w:val="00183AFB"/>
    <w:rsid w:val="00185062"/>
    <w:rsid w:val="00186699"/>
    <w:rsid w:val="00190DEB"/>
    <w:rsid w:val="00192E65"/>
    <w:rsid w:val="0019342E"/>
    <w:rsid w:val="0019481C"/>
    <w:rsid w:val="00195B92"/>
    <w:rsid w:val="00197E13"/>
    <w:rsid w:val="001A270A"/>
    <w:rsid w:val="001A4F58"/>
    <w:rsid w:val="001A73C9"/>
    <w:rsid w:val="001A7C12"/>
    <w:rsid w:val="001B0F0D"/>
    <w:rsid w:val="001B10B4"/>
    <w:rsid w:val="001B1961"/>
    <w:rsid w:val="001B1A88"/>
    <w:rsid w:val="001B1C59"/>
    <w:rsid w:val="001B2BCB"/>
    <w:rsid w:val="001B2C89"/>
    <w:rsid w:val="001B56DF"/>
    <w:rsid w:val="001B6261"/>
    <w:rsid w:val="001B6629"/>
    <w:rsid w:val="001B68C2"/>
    <w:rsid w:val="001B6957"/>
    <w:rsid w:val="001C1324"/>
    <w:rsid w:val="001C7111"/>
    <w:rsid w:val="001D1DB2"/>
    <w:rsid w:val="001D3344"/>
    <w:rsid w:val="001D3B42"/>
    <w:rsid w:val="001D6020"/>
    <w:rsid w:val="001D7A7A"/>
    <w:rsid w:val="001E28AE"/>
    <w:rsid w:val="001E6FD7"/>
    <w:rsid w:val="001E77AC"/>
    <w:rsid w:val="001F43B3"/>
    <w:rsid w:val="001F5109"/>
    <w:rsid w:val="001F63ED"/>
    <w:rsid w:val="001F6A6E"/>
    <w:rsid w:val="001F6CF3"/>
    <w:rsid w:val="001F732E"/>
    <w:rsid w:val="002074F2"/>
    <w:rsid w:val="0021212D"/>
    <w:rsid w:val="002131F3"/>
    <w:rsid w:val="00213627"/>
    <w:rsid w:val="00214F11"/>
    <w:rsid w:val="00214FB1"/>
    <w:rsid w:val="002154B2"/>
    <w:rsid w:val="00215588"/>
    <w:rsid w:val="00215751"/>
    <w:rsid w:val="00216127"/>
    <w:rsid w:val="00216E70"/>
    <w:rsid w:val="00217B3E"/>
    <w:rsid w:val="002243E5"/>
    <w:rsid w:val="00225455"/>
    <w:rsid w:val="00227152"/>
    <w:rsid w:val="002337BD"/>
    <w:rsid w:val="00240555"/>
    <w:rsid w:val="002417F4"/>
    <w:rsid w:val="002507D8"/>
    <w:rsid w:val="0025166D"/>
    <w:rsid w:val="00254C73"/>
    <w:rsid w:val="0025602F"/>
    <w:rsid w:val="00262013"/>
    <w:rsid w:val="00264705"/>
    <w:rsid w:val="00270FC8"/>
    <w:rsid w:val="002746A2"/>
    <w:rsid w:val="0027711C"/>
    <w:rsid w:val="002870B7"/>
    <w:rsid w:val="00293901"/>
    <w:rsid w:val="0029426C"/>
    <w:rsid w:val="00297973"/>
    <w:rsid w:val="002A1480"/>
    <w:rsid w:val="002A296E"/>
    <w:rsid w:val="002A48AE"/>
    <w:rsid w:val="002A5703"/>
    <w:rsid w:val="002A63BD"/>
    <w:rsid w:val="002A66EC"/>
    <w:rsid w:val="002B4C88"/>
    <w:rsid w:val="002B4D25"/>
    <w:rsid w:val="002C01D8"/>
    <w:rsid w:val="002C32A4"/>
    <w:rsid w:val="002C3B65"/>
    <w:rsid w:val="002C3DCE"/>
    <w:rsid w:val="002C56E6"/>
    <w:rsid w:val="002C7C9A"/>
    <w:rsid w:val="002D2733"/>
    <w:rsid w:val="002D5BEC"/>
    <w:rsid w:val="002E0E70"/>
    <w:rsid w:val="002E4AFC"/>
    <w:rsid w:val="002E6A22"/>
    <w:rsid w:val="002E6C1E"/>
    <w:rsid w:val="002E751F"/>
    <w:rsid w:val="002E7F6F"/>
    <w:rsid w:val="002F2708"/>
    <w:rsid w:val="002F2F66"/>
    <w:rsid w:val="002F52BE"/>
    <w:rsid w:val="0030032A"/>
    <w:rsid w:val="003046A5"/>
    <w:rsid w:val="00305F53"/>
    <w:rsid w:val="003129AD"/>
    <w:rsid w:val="00314968"/>
    <w:rsid w:val="003150F1"/>
    <w:rsid w:val="00316371"/>
    <w:rsid w:val="003209B0"/>
    <w:rsid w:val="00325D4F"/>
    <w:rsid w:val="0032763A"/>
    <w:rsid w:val="00330D2B"/>
    <w:rsid w:val="003311D7"/>
    <w:rsid w:val="0033555D"/>
    <w:rsid w:val="00341C5F"/>
    <w:rsid w:val="00341C64"/>
    <w:rsid w:val="003440D2"/>
    <w:rsid w:val="00346333"/>
    <w:rsid w:val="0035565D"/>
    <w:rsid w:val="003569B6"/>
    <w:rsid w:val="00361E11"/>
    <w:rsid w:val="0036225B"/>
    <w:rsid w:val="00362E0C"/>
    <w:rsid w:val="0037054E"/>
    <w:rsid w:val="003716B7"/>
    <w:rsid w:val="00371B96"/>
    <w:rsid w:val="0037299B"/>
    <w:rsid w:val="003731BD"/>
    <w:rsid w:val="0037454A"/>
    <w:rsid w:val="003746B0"/>
    <w:rsid w:val="0037617F"/>
    <w:rsid w:val="00376426"/>
    <w:rsid w:val="003812FB"/>
    <w:rsid w:val="003845B9"/>
    <w:rsid w:val="0039186D"/>
    <w:rsid w:val="0039514C"/>
    <w:rsid w:val="003A4EB5"/>
    <w:rsid w:val="003A6A4F"/>
    <w:rsid w:val="003A78CB"/>
    <w:rsid w:val="003A7DF6"/>
    <w:rsid w:val="003B0C56"/>
    <w:rsid w:val="003B183F"/>
    <w:rsid w:val="003B2266"/>
    <w:rsid w:val="003B3106"/>
    <w:rsid w:val="003B5EFB"/>
    <w:rsid w:val="003C1FB2"/>
    <w:rsid w:val="003C5EF4"/>
    <w:rsid w:val="003C6346"/>
    <w:rsid w:val="003C6487"/>
    <w:rsid w:val="003E5A45"/>
    <w:rsid w:val="003E6F0E"/>
    <w:rsid w:val="003F0847"/>
    <w:rsid w:val="003F2D9D"/>
    <w:rsid w:val="003F2E7F"/>
    <w:rsid w:val="003F388B"/>
    <w:rsid w:val="003F41B4"/>
    <w:rsid w:val="003F689D"/>
    <w:rsid w:val="0040090B"/>
    <w:rsid w:val="00402190"/>
    <w:rsid w:val="00402A25"/>
    <w:rsid w:val="00404052"/>
    <w:rsid w:val="00405CEE"/>
    <w:rsid w:val="0041103E"/>
    <w:rsid w:val="00411AED"/>
    <w:rsid w:val="00412736"/>
    <w:rsid w:val="00413631"/>
    <w:rsid w:val="00416CA4"/>
    <w:rsid w:val="00431B7D"/>
    <w:rsid w:val="00434032"/>
    <w:rsid w:val="00435C92"/>
    <w:rsid w:val="0043745C"/>
    <w:rsid w:val="004424AB"/>
    <w:rsid w:val="0044787B"/>
    <w:rsid w:val="00452A43"/>
    <w:rsid w:val="0045369C"/>
    <w:rsid w:val="0045385A"/>
    <w:rsid w:val="00455159"/>
    <w:rsid w:val="004606ED"/>
    <w:rsid w:val="00460D60"/>
    <w:rsid w:val="00460F85"/>
    <w:rsid w:val="0046149D"/>
    <w:rsid w:val="0046302A"/>
    <w:rsid w:val="00467DF2"/>
    <w:rsid w:val="00471EF3"/>
    <w:rsid w:val="00474B45"/>
    <w:rsid w:val="004774B8"/>
    <w:rsid w:val="004779F8"/>
    <w:rsid w:val="00481396"/>
    <w:rsid w:val="00485AA9"/>
    <w:rsid w:val="00487783"/>
    <w:rsid w:val="00487D2D"/>
    <w:rsid w:val="00490AE1"/>
    <w:rsid w:val="00491975"/>
    <w:rsid w:val="004944CF"/>
    <w:rsid w:val="00497FF0"/>
    <w:rsid w:val="004B4280"/>
    <w:rsid w:val="004C0377"/>
    <w:rsid w:val="004C08D6"/>
    <w:rsid w:val="004C3673"/>
    <w:rsid w:val="004C5025"/>
    <w:rsid w:val="004D207B"/>
    <w:rsid w:val="004D2C74"/>
    <w:rsid w:val="004D40F3"/>
    <w:rsid w:val="004D5CD8"/>
    <w:rsid w:val="004D5D62"/>
    <w:rsid w:val="004E251F"/>
    <w:rsid w:val="004E32EC"/>
    <w:rsid w:val="004E5CC7"/>
    <w:rsid w:val="004E603E"/>
    <w:rsid w:val="004E7455"/>
    <w:rsid w:val="004F58AF"/>
    <w:rsid w:val="00500D90"/>
    <w:rsid w:val="0050118A"/>
    <w:rsid w:val="00503C13"/>
    <w:rsid w:val="00507283"/>
    <w:rsid w:val="005108C1"/>
    <w:rsid w:val="005112D0"/>
    <w:rsid w:val="0051134E"/>
    <w:rsid w:val="005130B7"/>
    <w:rsid w:val="00514103"/>
    <w:rsid w:val="0051577A"/>
    <w:rsid w:val="005171FC"/>
    <w:rsid w:val="00517929"/>
    <w:rsid w:val="00524999"/>
    <w:rsid w:val="0052792E"/>
    <w:rsid w:val="00533E18"/>
    <w:rsid w:val="00534048"/>
    <w:rsid w:val="0053452C"/>
    <w:rsid w:val="00534C08"/>
    <w:rsid w:val="005354A2"/>
    <w:rsid w:val="00537529"/>
    <w:rsid w:val="00546358"/>
    <w:rsid w:val="005475B6"/>
    <w:rsid w:val="005476D1"/>
    <w:rsid w:val="00550652"/>
    <w:rsid w:val="0055487E"/>
    <w:rsid w:val="00555BA8"/>
    <w:rsid w:val="005654A7"/>
    <w:rsid w:val="00567831"/>
    <w:rsid w:val="00577E06"/>
    <w:rsid w:val="00581313"/>
    <w:rsid w:val="00581F3E"/>
    <w:rsid w:val="0058214B"/>
    <w:rsid w:val="00582490"/>
    <w:rsid w:val="005936FD"/>
    <w:rsid w:val="005978DE"/>
    <w:rsid w:val="005A1EE7"/>
    <w:rsid w:val="005A3522"/>
    <w:rsid w:val="005A3BF7"/>
    <w:rsid w:val="005A3FED"/>
    <w:rsid w:val="005A6DA6"/>
    <w:rsid w:val="005B0C79"/>
    <w:rsid w:val="005B346A"/>
    <w:rsid w:val="005B440B"/>
    <w:rsid w:val="005B5904"/>
    <w:rsid w:val="005B66D1"/>
    <w:rsid w:val="005B687F"/>
    <w:rsid w:val="005C052D"/>
    <w:rsid w:val="005C3B0B"/>
    <w:rsid w:val="005C42B4"/>
    <w:rsid w:val="005C5B92"/>
    <w:rsid w:val="005D0825"/>
    <w:rsid w:val="005D2222"/>
    <w:rsid w:val="005D22DC"/>
    <w:rsid w:val="005D315A"/>
    <w:rsid w:val="005D37F6"/>
    <w:rsid w:val="005D7279"/>
    <w:rsid w:val="005D73FE"/>
    <w:rsid w:val="005D7EC6"/>
    <w:rsid w:val="005E04BA"/>
    <w:rsid w:val="005E0682"/>
    <w:rsid w:val="005E0D57"/>
    <w:rsid w:val="005E14BE"/>
    <w:rsid w:val="005E16F4"/>
    <w:rsid w:val="005E1AA2"/>
    <w:rsid w:val="005E30B2"/>
    <w:rsid w:val="005E5FC1"/>
    <w:rsid w:val="005E6853"/>
    <w:rsid w:val="005E7655"/>
    <w:rsid w:val="005E7BB1"/>
    <w:rsid w:val="005F1EEA"/>
    <w:rsid w:val="005F2035"/>
    <w:rsid w:val="005F214D"/>
    <w:rsid w:val="005F632D"/>
    <w:rsid w:val="005F78E5"/>
    <w:rsid w:val="005F7990"/>
    <w:rsid w:val="00603EE5"/>
    <w:rsid w:val="006050D9"/>
    <w:rsid w:val="00605362"/>
    <w:rsid w:val="00606D7E"/>
    <w:rsid w:val="00606F95"/>
    <w:rsid w:val="00610121"/>
    <w:rsid w:val="006111D9"/>
    <w:rsid w:val="006167A3"/>
    <w:rsid w:val="00620FB7"/>
    <w:rsid w:val="00621519"/>
    <w:rsid w:val="00621A2F"/>
    <w:rsid w:val="006226FC"/>
    <w:rsid w:val="006251F1"/>
    <w:rsid w:val="006303AB"/>
    <w:rsid w:val="00632025"/>
    <w:rsid w:val="00635B84"/>
    <w:rsid w:val="00636906"/>
    <w:rsid w:val="0063739C"/>
    <w:rsid w:val="00640B29"/>
    <w:rsid w:val="006463D2"/>
    <w:rsid w:val="006518A4"/>
    <w:rsid w:val="006563FE"/>
    <w:rsid w:val="006571E4"/>
    <w:rsid w:val="00661012"/>
    <w:rsid w:val="00666D43"/>
    <w:rsid w:val="00666EBB"/>
    <w:rsid w:val="00667158"/>
    <w:rsid w:val="0066743C"/>
    <w:rsid w:val="006704A9"/>
    <w:rsid w:val="00672B0F"/>
    <w:rsid w:val="00673CDB"/>
    <w:rsid w:val="00675D45"/>
    <w:rsid w:val="00676E32"/>
    <w:rsid w:val="00681002"/>
    <w:rsid w:val="006815D9"/>
    <w:rsid w:val="0068348B"/>
    <w:rsid w:val="006919E5"/>
    <w:rsid w:val="0069691C"/>
    <w:rsid w:val="006A2B43"/>
    <w:rsid w:val="006A4EEC"/>
    <w:rsid w:val="006A5F0E"/>
    <w:rsid w:val="006A6CAA"/>
    <w:rsid w:val="006A7BB4"/>
    <w:rsid w:val="006B1692"/>
    <w:rsid w:val="006B64E7"/>
    <w:rsid w:val="006C48C5"/>
    <w:rsid w:val="006C5257"/>
    <w:rsid w:val="006C61EB"/>
    <w:rsid w:val="006D0F8B"/>
    <w:rsid w:val="006D628C"/>
    <w:rsid w:val="006E08BC"/>
    <w:rsid w:val="006E2158"/>
    <w:rsid w:val="006E23B3"/>
    <w:rsid w:val="006E4B83"/>
    <w:rsid w:val="006F0B3E"/>
    <w:rsid w:val="006F64B0"/>
    <w:rsid w:val="00703E8B"/>
    <w:rsid w:val="007045CB"/>
    <w:rsid w:val="007121B9"/>
    <w:rsid w:val="0071256D"/>
    <w:rsid w:val="00716F50"/>
    <w:rsid w:val="00717AEE"/>
    <w:rsid w:val="007213AD"/>
    <w:rsid w:val="0073069C"/>
    <w:rsid w:val="0073283E"/>
    <w:rsid w:val="007344D2"/>
    <w:rsid w:val="00735502"/>
    <w:rsid w:val="0073714F"/>
    <w:rsid w:val="00737C52"/>
    <w:rsid w:val="00741256"/>
    <w:rsid w:val="00743274"/>
    <w:rsid w:val="0074339C"/>
    <w:rsid w:val="007444FD"/>
    <w:rsid w:val="00747596"/>
    <w:rsid w:val="0074765D"/>
    <w:rsid w:val="00754131"/>
    <w:rsid w:val="0075539D"/>
    <w:rsid w:val="00756230"/>
    <w:rsid w:val="00756957"/>
    <w:rsid w:val="00760019"/>
    <w:rsid w:val="0076233F"/>
    <w:rsid w:val="007642B2"/>
    <w:rsid w:val="00770F25"/>
    <w:rsid w:val="00773436"/>
    <w:rsid w:val="007759E8"/>
    <w:rsid w:val="0078431A"/>
    <w:rsid w:val="00786873"/>
    <w:rsid w:val="00790C03"/>
    <w:rsid w:val="00791436"/>
    <w:rsid w:val="007928F9"/>
    <w:rsid w:val="0079369C"/>
    <w:rsid w:val="00793B37"/>
    <w:rsid w:val="00796258"/>
    <w:rsid w:val="007A287F"/>
    <w:rsid w:val="007A35A8"/>
    <w:rsid w:val="007A66C6"/>
    <w:rsid w:val="007A6AC4"/>
    <w:rsid w:val="007B0A85"/>
    <w:rsid w:val="007B2B41"/>
    <w:rsid w:val="007C1B7B"/>
    <w:rsid w:val="007C4D45"/>
    <w:rsid w:val="007C4ECA"/>
    <w:rsid w:val="007C6A52"/>
    <w:rsid w:val="007C6CD3"/>
    <w:rsid w:val="007C6FD7"/>
    <w:rsid w:val="007D0CDC"/>
    <w:rsid w:val="007D1939"/>
    <w:rsid w:val="007D2F84"/>
    <w:rsid w:val="007D72D0"/>
    <w:rsid w:val="007E047B"/>
    <w:rsid w:val="007E21EB"/>
    <w:rsid w:val="007E2A86"/>
    <w:rsid w:val="007E3F47"/>
    <w:rsid w:val="007E57B0"/>
    <w:rsid w:val="007E5FB8"/>
    <w:rsid w:val="007E6618"/>
    <w:rsid w:val="007F1652"/>
    <w:rsid w:val="007F47AC"/>
    <w:rsid w:val="007F5482"/>
    <w:rsid w:val="008020B4"/>
    <w:rsid w:val="008022B7"/>
    <w:rsid w:val="00802450"/>
    <w:rsid w:val="00802BDF"/>
    <w:rsid w:val="008030E1"/>
    <w:rsid w:val="008034E2"/>
    <w:rsid w:val="0080559A"/>
    <w:rsid w:val="00805AE7"/>
    <w:rsid w:val="00807CAD"/>
    <w:rsid w:val="00811459"/>
    <w:rsid w:val="00812E06"/>
    <w:rsid w:val="00815D88"/>
    <w:rsid w:val="00817698"/>
    <w:rsid w:val="0082043E"/>
    <w:rsid w:val="008229CB"/>
    <w:rsid w:val="00826222"/>
    <w:rsid w:val="00827943"/>
    <w:rsid w:val="00831134"/>
    <w:rsid w:val="008311CD"/>
    <w:rsid w:val="00831757"/>
    <w:rsid w:val="00831B89"/>
    <w:rsid w:val="00835392"/>
    <w:rsid w:val="00841B29"/>
    <w:rsid w:val="00843494"/>
    <w:rsid w:val="00843678"/>
    <w:rsid w:val="00845727"/>
    <w:rsid w:val="00845815"/>
    <w:rsid w:val="0085335C"/>
    <w:rsid w:val="008543F0"/>
    <w:rsid w:val="00854D88"/>
    <w:rsid w:val="00856DCE"/>
    <w:rsid w:val="008603FE"/>
    <w:rsid w:val="00860CE6"/>
    <w:rsid w:val="00866995"/>
    <w:rsid w:val="00870FF5"/>
    <w:rsid w:val="00872B66"/>
    <w:rsid w:val="008759C3"/>
    <w:rsid w:val="008776A1"/>
    <w:rsid w:val="00877EAD"/>
    <w:rsid w:val="00887581"/>
    <w:rsid w:val="008905B1"/>
    <w:rsid w:val="008909F4"/>
    <w:rsid w:val="0089461C"/>
    <w:rsid w:val="008950F2"/>
    <w:rsid w:val="00896BB5"/>
    <w:rsid w:val="00896BC6"/>
    <w:rsid w:val="008971F9"/>
    <w:rsid w:val="008A000F"/>
    <w:rsid w:val="008A0092"/>
    <w:rsid w:val="008A419A"/>
    <w:rsid w:val="008B7D5D"/>
    <w:rsid w:val="008C19D3"/>
    <w:rsid w:val="008C33D6"/>
    <w:rsid w:val="008C42B8"/>
    <w:rsid w:val="008C567C"/>
    <w:rsid w:val="008D14C8"/>
    <w:rsid w:val="008D77F8"/>
    <w:rsid w:val="008D7998"/>
    <w:rsid w:val="008E0D1F"/>
    <w:rsid w:val="008E1EFD"/>
    <w:rsid w:val="008E203A"/>
    <w:rsid w:val="008E23B2"/>
    <w:rsid w:val="008E2960"/>
    <w:rsid w:val="008E37DB"/>
    <w:rsid w:val="008E47E0"/>
    <w:rsid w:val="008E4EF3"/>
    <w:rsid w:val="008E5A42"/>
    <w:rsid w:val="008E657B"/>
    <w:rsid w:val="008F427D"/>
    <w:rsid w:val="008F55E4"/>
    <w:rsid w:val="008F694F"/>
    <w:rsid w:val="008F7667"/>
    <w:rsid w:val="00902E83"/>
    <w:rsid w:val="00903776"/>
    <w:rsid w:val="009073B6"/>
    <w:rsid w:val="00907D56"/>
    <w:rsid w:val="009111C2"/>
    <w:rsid w:val="0091229C"/>
    <w:rsid w:val="009129A0"/>
    <w:rsid w:val="00920862"/>
    <w:rsid w:val="00921959"/>
    <w:rsid w:val="00921C62"/>
    <w:rsid w:val="009249CE"/>
    <w:rsid w:val="009263BA"/>
    <w:rsid w:val="00927584"/>
    <w:rsid w:val="009347AB"/>
    <w:rsid w:val="009365BD"/>
    <w:rsid w:val="00940E73"/>
    <w:rsid w:val="00942001"/>
    <w:rsid w:val="00946221"/>
    <w:rsid w:val="00947F35"/>
    <w:rsid w:val="0095287E"/>
    <w:rsid w:val="00953621"/>
    <w:rsid w:val="00954F2E"/>
    <w:rsid w:val="009550C3"/>
    <w:rsid w:val="0096726D"/>
    <w:rsid w:val="009766A0"/>
    <w:rsid w:val="00977BA8"/>
    <w:rsid w:val="0098025E"/>
    <w:rsid w:val="0098057C"/>
    <w:rsid w:val="009822A7"/>
    <w:rsid w:val="009837DE"/>
    <w:rsid w:val="009858DD"/>
    <w:rsid w:val="0098597D"/>
    <w:rsid w:val="00987335"/>
    <w:rsid w:val="00987F22"/>
    <w:rsid w:val="00987F89"/>
    <w:rsid w:val="00991EDB"/>
    <w:rsid w:val="009929ED"/>
    <w:rsid w:val="009A0DDE"/>
    <w:rsid w:val="009A430A"/>
    <w:rsid w:val="009B15B0"/>
    <w:rsid w:val="009B3405"/>
    <w:rsid w:val="009B3E02"/>
    <w:rsid w:val="009B5C0C"/>
    <w:rsid w:val="009B5C67"/>
    <w:rsid w:val="009B6CEF"/>
    <w:rsid w:val="009C62A2"/>
    <w:rsid w:val="009D3103"/>
    <w:rsid w:val="009D68A9"/>
    <w:rsid w:val="009D6C2B"/>
    <w:rsid w:val="009E0583"/>
    <w:rsid w:val="009E24A8"/>
    <w:rsid w:val="009E356D"/>
    <w:rsid w:val="009E58D1"/>
    <w:rsid w:val="009E70B1"/>
    <w:rsid w:val="009F3E48"/>
    <w:rsid w:val="009F619A"/>
    <w:rsid w:val="009F6DDE"/>
    <w:rsid w:val="00A035B9"/>
    <w:rsid w:val="00A078B7"/>
    <w:rsid w:val="00A15BD2"/>
    <w:rsid w:val="00A15D18"/>
    <w:rsid w:val="00A1789D"/>
    <w:rsid w:val="00A25CF6"/>
    <w:rsid w:val="00A3035C"/>
    <w:rsid w:val="00A30C9C"/>
    <w:rsid w:val="00A35265"/>
    <w:rsid w:val="00A370A8"/>
    <w:rsid w:val="00A40178"/>
    <w:rsid w:val="00A40E52"/>
    <w:rsid w:val="00A44077"/>
    <w:rsid w:val="00A46519"/>
    <w:rsid w:val="00A469CB"/>
    <w:rsid w:val="00A508DF"/>
    <w:rsid w:val="00A50D14"/>
    <w:rsid w:val="00A51151"/>
    <w:rsid w:val="00A60D79"/>
    <w:rsid w:val="00A632A8"/>
    <w:rsid w:val="00A649CA"/>
    <w:rsid w:val="00A74302"/>
    <w:rsid w:val="00A74A2C"/>
    <w:rsid w:val="00A76DA9"/>
    <w:rsid w:val="00A852AA"/>
    <w:rsid w:val="00A85E11"/>
    <w:rsid w:val="00A8660E"/>
    <w:rsid w:val="00A8714B"/>
    <w:rsid w:val="00A93C5E"/>
    <w:rsid w:val="00A94D52"/>
    <w:rsid w:val="00A976C1"/>
    <w:rsid w:val="00A97792"/>
    <w:rsid w:val="00A97CBF"/>
    <w:rsid w:val="00AA07A8"/>
    <w:rsid w:val="00AA3CE1"/>
    <w:rsid w:val="00AA6561"/>
    <w:rsid w:val="00AA773D"/>
    <w:rsid w:val="00AA797C"/>
    <w:rsid w:val="00AA7F3B"/>
    <w:rsid w:val="00AC2599"/>
    <w:rsid w:val="00AC4F46"/>
    <w:rsid w:val="00AD1722"/>
    <w:rsid w:val="00AD5DD4"/>
    <w:rsid w:val="00AD6906"/>
    <w:rsid w:val="00AD6A9B"/>
    <w:rsid w:val="00AE048D"/>
    <w:rsid w:val="00AE4353"/>
    <w:rsid w:val="00AE4CB6"/>
    <w:rsid w:val="00AE4FBA"/>
    <w:rsid w:val="00AE5082"/>
    <w:rsid w:val="00AE57B5"/>
    <w:rsid w:val="00AE5B4A"/>
    <w:rsid w:val="00AE768D"/>
    <w:rsid w:val="00AF2217"/>
    <w:rsid w:val="00AF592A"/>
    <w:rsid w:val="00AF5EB2"/>
    <w:rsid w:val="00AF65F0"/>
    <w:rsid w:val="00AF6B25"/>
    <w:rsid w:val="00B01DE0"/>
    <w:rsid w:val="00B051DD"/>
    <w:rsid w:val="00B05924"/>
    <w:rsid w:val="00B071AB"/>
    <w:rsid w:val="00B14EBB"/>
    <w:rsid w:val="00B17FE0"/>
    <w:rsid w:val="00B20478"/>
    <w:rsid w:val="00B2388F"/>
    <w:rsid w:val="00B24423"/>
    <w:rsid w:val="00B259B1"/>
    <w:rsid w:val="00B27B1B"/>
    <w:rsid w:val="00B33961"/>
    <w:rsid w:val="00B36A15"/>
    <w:rsid w:val="00B41D2F"/>
    <w:rsid w:val="00B46EA5"/>
    <w:rsid w:val="00B511AE"/>
    <w:rsid w:val="00B541BC"/>
    <w:rsid w:val="00B54341"/>
    <w:rsid w:val="00B63A43"/>
    <w:rsid w:val="00B64E96"/>
    <w:rsid w:val="00B65B6F"/>
    <w:rsid w:val="00B66B3E"/>
    <w:rsid w:val="00B6739A"/>
    <w:rsid w:val="00B72980"/>
    <w:rsid w:val="00B72FC3"/>
    <w:rsid w:val="00B7421D"/>
    <w:rsid w:val="00B770B5"/>
    <w:rsid w:val="00B77408"/>
    <w:rsid w:val="00B77430"/>
    <w:rsid w:val="00B775CF"/>
    <w:rsid w:val="00B80DB1"/>
    <w:rsid w:val="00B81333"/>
    <w:rsid w:val="00B85607"/>
    <w:rsid w:val="00B87E9F"/>
    <w:rsid w:val="00B909B7"/>
    <w:rsid w:val="00B91EA3"/>
    <w:rsid w:val="00B933F2"/>
    <w:rsid w:val="00B955A0"/>
    <w:rsid w:val="00B955C8"/>
    <w:rsid w:val="00B96AC6"/>
    <w:rsid w:val="00BA0063"/>
    <w:rsid w:val="00BA20C3"/>
    <w:rsid w:val="00BB0E01"/>
    <w:rsid w:val="00BC248B"/>
    <w:rsid w:val="00BC36BF"/>
    <w:rsid w:val="00BC6DC5"/>
    <w:rsid w:val="00BD1A3A"/>
    <w:rsid w:val="00BD285A"/>
    <w:rsid w:val="00BD4753"/>
    <w:rsid w:val="00BD5CB1"/>
    <w:rsid w:val="00BE03C3"/>
    <w:rsid w:val="00BE1DFB"/>
    <w:rsid w:val="00BE236F"/>
    <w:rsid w:val="00BE2F50"/>
    <w:rsid w:val="00BE3A35"/>
    <w:rsid w:val="00BE5BCE"/>
    <w:rsid w:val="00BE62EE"/>
    <w:rsid w:val="00BF22BB"/>
    <w:rsid w:val="00BF4323"/>
    <w:rsid w:val="00C003BA"/>
    <w:rsid w:val="00C003FE"/>
    <w:rsid w:val="00C00DEA"/>
    <w:rsid w:val="00C055BB"/>
    <w:rsid w:val="00C16E13"/>
    <w:rsid w:val="00C17749"/>
    <w:rsid w:val="00C21B9D"/>
    <w:rsid w:val="00C24813"/>
    <w:rsid w:val="00C24820"/>
    <w:rsid w:val="00C30EFD"/>
    <w:rsid w:val="00C35BA5"/>
    <w:rsid w:val="00C3794E"/>
    <w:rsid w:val="00C42E4F"/>
    <w:rsid w:val="00C42F90"/>
    <w:rsid w:val="00C431C8"/>
    <w:rsid w:val="00C43B3C"/>
    <w:rsid w:val="00C45654"/>
    <w:rsid w:val="00C4664A"/>
    <w:rsid w:val="00C46878"/>
    <w:rsid w:val="00C51558"/>
    <w:rsid w:val="00C52999"/>
    <w:rsid w:val="00C55604"/>
    <w:rsid w:val="00C5758C"/>
    <w:rsid w:val="00C57F83"/>
    <w:rsid w:val="00C63A8E"/>
    <w:rsid w:val="00C63B12"/>
    <w:rsid w:val="00C63F85"/>
    <w:rsid w:val="00C7112A"/>
    <w:rsid w:val="00C73CA9"/>
    <w:rsid w:val="00C74757"/>
    <w:rsid w:val="00C76A10"/>
    <w:rsid w:val="00C81F85"/>
    <w:rsid w:val="00C833A9"/>
    <w:rsid w:val="00C84450"/>
    <w:rsid w:val="00C85B0C"/>
    <w:rsid w:val="00C863E7"/>
    <w:rsid w:val="00C90C90"/>
    <w:rsid w:val="00C913A5"/>
    <w:rsid w:val="00C941BB"/>
    <w:rsid w:val="00C95618"/>
    <w:rsid w:val="00C976A3"/>
    <w:rsid w:val="00CA0865"/>
    <w:rsid w:val="00CA1CB3"/>
    <w:rsid w:val="00CA548D"/>
    <w:rsid w:val="00CA551B"/>
    <w:rsid w:val="00CA5ED4"/>
    <w:rsid w:val="00CA6029"/>
    <w:rsid w:val="00CA6862"/>
    <w:rsid w:val="00CA6FC8"/>
    <w:rsid w:val="00CB2C92"/>
    <w:rsid w:val="00CB4A51"/>
    <w:rsid w:val="00CB4ADC"/>
    <w:rsid w:val="00CB5738"/>
    <w:rsid w:val="00CB6AC6"/>
    <w:rsid w:val="00CC2774"/>
    <w:rsid w:val="00CC4EB4"/>
    <w:rsid w:val="00CC51C8"/>
    <w:rsid w:val="00CC5A5E"/>
    <w:rsid w:val="00CD3F02"/>
    <w:rsid w:val="00CD4532"/>
    <w:rsid w:val="00CD47B0"/>
    <w:rsid w:val="00CD6B7A"/>
    <w:rsid w:val="00CD7BA7"/>
    <w:rsid w:val="00CE1718"/>
    <w:rsid w:val="00CE3C9B"/>
    <w:rsid w:val="00CE4B09"/>
    <w:rsid w:val="00CE4CF6"/>
    <w:rsid w:val="00CE4D04"/>
    <w:rsid w:val="00CE54D8"/>
    <w:rsid w:val="00CE6104"/>
    <w:rsid w:val="00CE7918"/>
    <w:rsid w:val="00CF0214"/>
    <w:rsid w:val="00CF0289"/>
    <w:rsid w:val="00CF34E6"/>
    <w:rsid w:val="00CF5C4C"/>
    <w:rsid w:val="00CF7FB8"/>
    <w:rsid w:val="00D0013A"/>
    <w:rsid w:val="00D06D68"/>
    <w:rsid w:val="00D07184"/>
    <w:rsid w:val="00D102AF"/>
    <w:rsid w:val="00D112C7"/>
    <w:rsid w:val="00D1411B"/>
    <w:rsid w:val="00D14139"/>
    <w:rsid w:val="00D16163"/>
    <w:rsid w:val="00D22C7C"/>
    <w:rsid w:val="00D2637F"/>
    <w:rsid w:val="00D30F68"/>
    <w:rsid w:val="00D377AA"/>
    <w:rsid w:val="00D37C99"/>
    <w:rsid w:val="00D4008F"/>
    <w:rsid w:val="00D41991"/>
    <w:rsid w:val="00D43CF5"/>
    <w:rsid w:val="00D46844"/>
    <w:rsid w:val="00D509C3"/>
    <w:rsid w:val="00D533A5"/>
    <w:rsid w:val="00D56082"/>
    <w:rsid w:val="00D56884"/>
    <w:rsid w:val="00D61F1E"/>
    <w:rsid w:val="00D64671"/>
    <w:rsid w:val="00D65B84"/>
    <w:rsid w:val="00D65E68"/>
    <w:rsid w:val="00D66461"/>
    <w:rsid w:val="00D675AD"/>
    <w:rsid w:val="00D70189"/>
    <w:rsid w:val="00D74915"/>
    <w:rsid w:val="00D7523D"/>
    <w:rsid w:val="00D758DC"/>
    <w:rsid w:val="00D823E5"/>
    <w:rsid w:val="00D865F7"/>
    <w:rsid w:val="00D8767E"/>
    <w:rsid w:val="00D95EF0"/>
    <w:rsid w:val="00DA21E7"/>
    <w:rsid w:val="00DA3ACC"/>
    <w:rsid w:val="00DA3BE2"/>
    <w:rsid w:val="00DA62E7"/>
    <w:rsid w:val="00DA6A8A"/>
    <w:rsid w:val="00DA7232"/>
    <w:rsid w:val="00DB12A3"/>
    <w:rsid w:val="00DB1B02"/>
    <w:rsid w:val="00DB3E96"/>
    <w:rsid w:val="00DB3FAD"/>
    <w:rsid w:val="00DB664B"/>
    <w:rsid w:val="00DB7B41"/>
    <w:rsid w:val="00DB7E3D"/>
    <w:rsid w:val="00DC26E9"/>
    <w:rsid w:val="00DC59B0"/>
    <w:rsid w:val="00DC7681"/>
    <w:rsid w:val="00DD02C2"/>
    <w:rsid w:val="00DD168F"/>
    <w:rsid w:val="00DD1A83"/>
    <w:rsid w:val="00DD2FF9"/>
    <w:rsid w:val="00DD3C25"/>
    <w:rsid w:val="00DD459D"/>
    <w:rsid w:val="00DD4DD8"/>
    <w:rsid w:val="00DD57A7"/>
    <w:rsid w:val="00DD6B27"/>
    <w:rsid w:val="00DE138E"/>
    <w:rsid w:val="00DE1CFC"/>
    <w:rsid w:val="00DE3E2A"/>
    <w:rsid w:val="00DE420F"/>
    <w:rsid w:val="00DE6196"/>
    <w:rsid w:val="00DF1835"/>
    <w:rsid w:val="00DF2DE8"/>
    <w:rsid w:val="00DF642C"/>
    <w:rsid w:val="00E061BE"/>
    <w:rsid w:val="00E063EB"/>
    <w:rsid w:val="00E06525"/>
    <w:rsid w:val="00E132CB"/>
    <w:rsid w:val="00E1343E"/>
    <w:rsid w:val="00E13905"/>
    <w:rsid w:val="00E15F08"/>
    <w:rsid w:val="00E16622"/>
    <w:rsid w:val="00E20A56"/>
    <w:rsid w:val="00E21C7B"/>
    <w:rsid w:val="00E24E7A"/>
    <w:rsid w:val="00E24EB9"/>
    <w:rsid w:val="00E26BDD"/>
    <w:rsid w:val="00E3074A"/>
    <w:rsid w:val="00E30BF4"/>
    <w:rsid w:val="00E41312"/>
    <w:rsid w:val="00E41411"/>
    <w:rsid w:val="00E41B86"/>
    <w:rsid w:val="00E44E09"/>
    <w:rsid w:val="00E451DF"/>
    <w:rsid w:val="00E45D65"/>
    <w:rsid w:val="00E45F60"/>
    <w:rsid w:val="00E47D4A"/>
    <w:rsid w:val="00E50140"/>
    <w:rsid w:val="00E57B0E"/>
    <w:rsid w:val="00E61C09"/>
    <w:rsid w:val="00E637DF"/>
    <w:rsid w:val="00E672B1"/>
    <w:rsid w:val="00E73717"/>
    <w:rsid w:val="00E752CE"/>
    <w:rsid w:val="00E75373"/>
    <w:rsid w:val="00E77AB3"/>
    <w:rsid w:val="00E813DD"/>
    <w:rsid w:val="00E83E52"/>
    <w:rsid w:val="00E86B51"/>
    <w:rsid w:val="00E905F5"/>
    <w:rsid w:val="00E913EE"/>
    <w:rsid w:val="00E9174F"/>
    <w:rsid w:val="00E97535"/>
    <w:rsid w:val="00E97836"/>
    <w:rsid w:val="00EA22B9"/>
    <w:rsid w:val="00EA2937"/>
    <w:rsid w:val="00EA4128"/>
    <w:rsid w:val="00EA49DC"/>
    <w:rsid w:val="00EA4BA8"/>
    <w:rsid w:val="00EA5A86"/>
    <w:rsid w:val="00EB3B58"/>
    <w:rsid w:val="00EB5FB8"/>
    <w:rsid w:val="00EB77B6"/>
    <w:rsid w:val="00EC7359"/>
    <w:rsid w:val="00EC7D3D"/>
    <w:rsid w:val="00ED442B"/>
    <w:rsid w:val="00ED62D8"/>
    <w:rsid w:val="00ED6C7F"/>
    <w:rsid w:val="00EE1378"/>
    <w:rsid w:val="00EE3054"/>
    <w:rsid w:val="00EE5E48"/>
    <w:rsid w:val="00EE6B2F"/>
    <w:rsid w:val="00EF0694"/>
    <w:rsid w:val="00EF121B"/>
    <w:rsid w:val="00EF4105"/>
    <w:rsid w:val="00EF6160"/>
    <w:rsid w:val="00EF7513"/>
    <w:rsid w:val="00F00314"/>
    <w:rsid w:val="00F00606"/>
    <w:rsid w:val="00F01256"/>
    <w:rsid w:val="00F025D1"/>
    <w:rsid w:val="00F0312D"/>
    <w:rsid w:val="00F040B6"/>
    <w:rsid w:val="00F05E2C"/>
    <w:rsid w:val="00F131BF"/>
    <w:rsid w:val="00F148F7"/>
    <w:rsid w:val="00F171CD"/>
    <w:rsid w:val="00F209B1"/>
    <w:rsid w:val="00F244B3"/>
    <w:rsid w:val="00F33515"/>
    <w:rsid w:val="00F3393C"/>
    <w:rsid w:val="00F40549"/>
    <w:rsid w:val="00F40ED9"/>
    <w:rsid w:val="00F43246"/>
    <w:rsid w:val="00F4369B"/>
    <w:rsid w:val="00F44C9D"/>
    <w:rsid w:val="00F44F5F"/>
    <w:rsid w:val="00F453DC"/>
    <w:rsid w:val="00F47329"/>
    <w:rsid w:val="00F51E6F"/>
    <w:rsid w:val="00F555D0"/>
    <w:rsid w:val="00F63A7F"/>
    <w:rsid w:val="00F70B0F"/>
    <w:rsid w:val="00F737AD"/>
    <w:rsid w:val="00F74649"/>
    <w:rsid w:val="00F75245"/>
    <w:rsid w:val="00F776A6"/>
    <w:rsid w:val="00F80103"/>
    <w:rsid w:val="00F85F87"/>
    <w:rsid w:val="00F8666C"/>
    <w:rsid w:val="00F91861"/>
    <w:rsid w:val="00F93F22"/>
    <w:rsid w:val="00F94F6E"/>
    <w:rsid w:val="00FA0F7E"/>
    <w:rsid w:val="00FA278F"/>
    <w:rsid w:val="00FA28BE"/>
    <w:rsid w:val="00FA2C74"/>
    <w:rsid w:val="00FA5DE0"/>
    <w:rsid w:val="00FA752F"/>
    <w:rsid w:val="00FB291C"/>
    <w:rsid w:val="00FB443F"/>
    <w:rsid w:val="00FB53D2"/>
    <w:rsid w:val="00FB7FD0"/>
    <w:rsid w:val="00FC0FB1"/>
    <w:rsid w:val="00FC567D"/>
    <w:rsid w:val="00FC7475"/>
    <w:rsid w:val="00FD3F7B"/>
    <w:rsid w:val="00FD7E11"/>
    <w:rsid w:val="00FE01BE"/>
    <w:rsid w:val="00FE134A"/>
    <w:rsid w:val="00FE56F1"/>
    <w:rsid w:val="00FE75E6"/>
    <w:rsid w:val="00FE78A0"/>
    <w:rsid w:val="00FF28BB"/>
    <w:rsid w:val="00FF554A"/>
    <w:rsid w:val="00FF7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9E51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sz w:val="22"/>
        <w:szCs w:val="22"/>
        <w:lang w:val="en-US" w:eastAsia="en-US" w:bidi="ar-SA"/>
      </w:rPr>
    </w:rPrDefault>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atentStyles>
  <w:style w:type="paragraph" w:default="1" w:styleId="Normal">
    <w:name w:val="Normal"/>
    <w:uiPriority w:val="1"/>
    <w:qFormat/>
    <w:rsid w:val="002E4AFC"/>
    <w:pPr>
      <w:widowControl w:val="0"/>
      <w:autoSpaceDE w:val="0"/>
      <w:autoSpaceDN w:val="0"/>
      <w:adjustRightInd w:val="0"/>
    </w:pPr>
    <w:rPr>
      <w:rFonts w:eastAsia="Times New Roman" w:cs="Arial"/>
    </w:rPr>
  </w:style>
  <w:style w:type="paragraph" w:styleId="Heading1">
    <w:name w:val="heading 1"/>
    <w:basedOn w:val="Normal"/>
    <w:next w:val="Normal"/>
    <w:link w:val="Heading1Char"/>
    <w:uiPriority w:val="1"/>
    <w:rsid w:val="002E4AFC"/>
    <w:pPr>
      <w:ind w:left="119"/>
      <w:outlineLvl w:val="0"/>
    </w:pPr>
    <w:rPr>
      <w:rFonts w:ascii="Arial Black" w:hAnsi="Arial Black" w:cs="Arial Black"/>
      <w:b/>
      <w:bCs/>
      <w:sz w:val="24"/>
      <w:szCs w:val="24"/>
    </w:rPr>
  </w:style>
  <w:style w:type="paragraph" w:styleId="Heading2">
    <w:name w:val="heading 2"/>
    <w:basedOn w:val="Normal"/>
    <w:next w:val="Normal"/>
    <w:link w:val="Heading2Char"/>
    <w:uiPriority w:val="9"/>
    <w:qFormat/>
    <w:rsid w:val="002E4AFC"/>
    <w:pPr>
      <w:keepNext/>
      <w:keepLines/>
      <w:pBdr>
        <w:top w:val="single" w:sz="24" w:space="6" w:color="FF7707" w:themeColor="accent2"/>
      </w:pBdr>
      <w:spacing w:after="120"/>
      <w:outlineLvl w:val="1"/>
    </w:pPr>
    <w:rPr>
      <w:rFonts w:asciiTheme="majorHAnsi" w:eastAsiaTheme="majorEastAsia" w:hAnsiTheme="majorHAnsi" w:cstheme="majorBidi"/>
      <w:color w:val="202B6A" w:themeColor="accent1"/>
      <w:sz w:val="26"/>
      <w:szCs w:val="26"/>
    </w:rPr>
  </w:style>
  <w:style w:type="paragraph" w:styleId="Heading3">
    <w:name w:val="heading 3"/>
    <w:basedOn w:val="Normal"/>
    <w:next w:val="Normal"/>
    <w:link w:val="Heading3Char"/>
    <w:uiPriority w:val="1"/>
    <w:qFormat/>
    <w:rsid w:val="00CD4532"/>
    <w:pPr>
      <w:keepNext/>
      <w:tabs>
        <w:tab w:val="left" w:pos="900"/>
        <w:tab w:val="left" w:pos="1560"/>
      </w:tabs>
      <w:spacing w:before="360" w:after="24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ind w:left="144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
      </w:numPr>
      <w:spacing w:before="40"/>
      <w:outlineLvl w:val="5"/>
    </w:pPr>
    <w:rPr>
      <w:rFonts w:asciiTheme="majorHAnsi" w:eastAsiaTheme="majorEastAsia" w:hAnsiTheme="majorHAnsi" w:cstheme="majorBidi"/>
      <w:color w:val="101534"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
      </w:numPr>
      <w:spacing w:before="40"/>
      <w:outlineLvl w:val="6"/>
    </w:pPr>
    <w:rPr>
      <w:rFonts w:asciiTheme="majorHAnsi" w:eastAsiaTheme="majorEastAsia" w:hAnsiTheme="majorHAnsi" w:cstheme="majorBidi"/>
      <w:i/>
      <w:iCs/>
      <w:color w:val="101534"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E4AFC"/>
    <w:rPr>
      <w:rFonts w:ascii="Arial Black" w:eastAsia="Times New Roman" w:hAnsi="Arial Black" w:cs="Arial Black"/>
      <w:b/>
      <w:bCs/>
      <w:sz w:val="24"/>
      <w:szCs w:val="24"/>
    </w:rPr>
  </w:style>
  <w:style w:type="paragraph" w:styleId="BodyText">
    <w:name w:val="Body Text"/>
    <w:basedOn w:val="Normal"/>
    <w:link w:val="BodyTextChar"/>
    <w:uiPriority w:val="1"/>
    <w:semiHidden/>
    <w:rsid w:val="002E4AFC"/>
    <w:rPr>
      <w:sz w:val="20"/>
      <w:szCs w:val="20"/>
    </w:rPr>
  </w:style>
  <w:style w:type="character" w:customStyle="1" w:styleId="BodyTextChar">
    <w:name w:val="Body Text Char"/>
    <w:basedOn w:val="DefaultParagraphFont"/>
    <w:link w:val="BodyText"/>
    <w:uiPriority w:val="1"/>
    <w:semiHidden/>
    <w:rsid w:val="002E4AFC"/>
    <w:rPr>
      <w:rFonts w:eastAsia="Times New Roman" w:cs="Arial"/>
      <w:sz w:val="20"/>
      <w:szCs w:val="20"/>
    </w:rPr>
  </w:style>
  <w:style w:type="paragraph" w:styleId="Date">
    <w:name w:val="Date"/>
    <w:basedOn w:val="Normal"/>
    <w:next w:val="Normal"/>
    <w:link w:val="DateChar"/>
    <w:uiPriority w:val="99"/>
    <w:semiHidden/>
    <w:rsid w:val="002E4AFC"/>
    <w:pPr>
      <w:spacing w:line="480" w:lineRule="auto"/>
    </w:pPr>
    <w:rPr>
      <w:rFonts w:cs="Georgia"/>
    </w:rPr>
  </w:style>
  <w:style w:type="character" w:customStyle="1" w:styleId="Heading2Char">
    <w:name w:val="Heading 2 Char"/>
    <w:basedOn w:val="DefaultParagraphFont"/>
    <w:link w:val="Heading2"/>
    <w:uiPriority w:val="9"/>
    <w:rsid w:val="002E4AFC"/>
    <w:rPr>
      <w:rFonts w:asciiTheme="majorHAnsi" w:eastAsiaTheme="majorEastAsia" w:hAnsiTheme="majorHAnsi" w:cstheme="majorBidi"/>
      <w:color w:val="202B6A" w:themeColor="accent1"/>
      <w:sz w:val="26"/>
      <w:szCs w:val="26"/>
    </w:rPr>
  </w:style>
  <w:style w:type="character" w:customStyle="1" w:styleId="DateChar">
    <w:name w:val="Date Char"/>
    <w:basedOn w:val="DefaultParagraphFont"/>
    <w:link w:val="Date"/>
    <w:uiPriority w:val="99"/>
    <w:semiHidden/>
    <w:rsid w:val="002E4AFC"/>
    <w:rPr>
      <w:rFonts w:eastAsia="Times New Roman" w:cs="Georgia"/>
    </w:rPr>
  </w:style>
  <w:style w:type="character" w:customStyle="1" w:styleId="Heading3Char">
    <w:name w:val="Heading 3 Char"/>
    <w:basedOn w:val="DefaultParagraphFont"/>
    <w:link w:val="Heading3"/>
    <w:uiPriority w:val="1"/>
    <w:rsid w:val="000D1F49"/>
    <w:rPr>
      <w:b/>
      <w:bCs/>
      <w:color w:val="694A77"/>
      <w:sz w:val="28"/>
      <w:szCs w:val="27"/>
    </w:rPr>
  </w:style>
  <w:style w:type="paragraph" w:customStyle="1" w:styleId="Dates">
    <w:name w:val="Dates"/>
    <w:basedOn w:val="BodyText"/>
    <w:qFormat/>
    <w:rsid w:val="002E4AFC"/>
    <w:pPr>
      <w:kinsoku w:val="0"/>
      <w:overflowPunct w:val="0"/>
    </w:pPr>
    <w:rPr>
      <w:rFonts w:cs="Georgia"/>
      <w:b/>
      <w:color w:val="202B6A" w:themeColor="accent1"/>
      <w:sz w:val="18"/>
    </w:rPr>
  </w:style>
  <w:style w:type="paragraph" w:customStyle="1" w:styleId="Experience">
    <w:name w:val="Experience"/>
    <w:basedOn w:val="Normal"/>
    <w:qFormat/>
    <w:rsid w:val="002E4AFC"/>
    <w:pPr>
      <w:widowControl/>
      <w:autoSpaceDE/>
      <w:autoSpaceDN/>
      <w:adjustRightInd/>
      <w:spacing w:after="200"/>
    </w:pPr>
    <w:rPr>
      <w:rFonts w:eastAsiaTheme="minorHAnsi" w:cstheme="minorBidi"/>
      <w:szCs w:val="24"/>
    </w:rPr>
  </w:style>
  <w:style w:type="paragraph" w:styleId="Footer">
    <w:name w:val="footer"/>
    <w:basedOn w:val="Normal"/>
    <w:link w:val="FooterChar"/>
    <w:uiPriority w:val="99"/>
    <w:rsid w:val="002E4AFC"/>
    <w:pPr>
      <w:tabs>
        <w:tab w:val="center" w:pos="4680"/>
        <w:tab w:val="right" w:pos="9360"/>
      </w:tabs>
    </w:pPr>
  </w:style>
  <w:style w:type="character" w:customStyle="1" w:styleId="FooterChar">
    <w:name w:val="Footer Char"/>
    <w:basedOn w:val="DefaultParagraphFont"/>
    <w:link w:val="Footer"/>
    <w:uiPriority w:val="99"/>
    <w:rsid w:val="002E4AFC"/>
    <w:rPr>
      <w:rFonts w:eastAsia="Times New Roman" w:cs="Arial"/>
    </w:rPr>
  </w:style>
  <w:style w:type="paragraph" w:styleId="Header">
    <w:name w:val="header"/>
    <w:basedOn w:val="Normal"/>
    <w:link w:val="HeaderChar"/>
    <w:uiPriority w:val="99"/>
    <w:semiHidden/>
    <w:rsid w:val="002E4AFC"/>
    <w:pPr>
      <w:tabs>
        <w:tab w:val="center" w:pos="4680"/>
        <w:tab w:val="right" w:pos="9360"/>
      </w:tabs>
    </w:pPr>
  </w:style>
  <w:style w:type="character" w:customStyle="1" w:styleId="HeaderChar">
    <w:name w:val="Header Char"/>
    <w:basedOn w:val="DefaultParagraphFont"/>
    <w:link w:val="Header"/>
    <w:uiPriority w:val="99"/>
    <w:semiHidden/>
    <w:rsid w:val="002E4AFC"/>
    <w:rPr>
      <w:rFonts w:eastAsia="Times New Roman" w:cs="Arial"/>
    </w:rPr>
  </w:style>
  <w:style w:type="paragraph" w:customStyle="1" w:styleId="Information">
    <w:name w:val="Information"/>
    <w:basedOn w:val="BodyText"/>
    <w:uiPriority w:val="1"/>
    <w:qFormat/>
    <w:rsid w:val="002E4AFC"/>
    <w:pPr>
      <w:kinsoku w:val="0"/>
      <w:overflowPunct w:val="0"/>
      <w:ind w:left="397"/>
    </w:pPr>
    <w:rPr>
      <w:rFonts w:cs="Georgia"/>
      <w:b/>
      <w:color w:val="000000" w:themeColor="text1"/>
      <w:szCs w:val="17"/>
    </w:rPr>
  </w:style>
  <w:style w:type="paragraph" w:styleId="ListBullet">
    <w:name w:val="List Bullet"/>
    <w:basedOn w:val="Normal"/>
    <w:uiPriority w:val="99"/>
    <w:qFormat/>
    <w:rsid w:val="002E4AFC"/>
    <w:pPr>
      <w:numPr>
        <w:numId w:val="2"/>
      </w:numPr>
      <w:contextualSpacing/>
    </w:pPr>
    <w:rPr>
      <w:rFonts w:cs="Georgia"/>
    </w:rPr>
  </w:style>
  <w:style w:type="paragraph" w:styleId="ListParagraph">
    <w:name w:val="List Paragraph"/>
    <w:basedOn w:val="Normal"/>
    <w:uiPriority w:val="34"/>
    <w:qFormat/>
    <w:rsid w:val="002E4AFC"/>
    <w:pPr>
      <w:spacing w:before="10"/>
      <w:ind w:left="485" w:hanging="266"/>
    </w:pPr>
    <w:rPr>
      <w:sz w:val="24"/>
      <w:szCs w:val="24"/>
    </w:rPr>
  </w:style>
  <w:style w:type="character" w:styleId="PlaceholderText">
    <w:name w:val="Placeholder Text"/>
    <w:basedOn w:val="DefaultParagraphFont"/>
    <w:uiPriority w:val="99"/>
    <w:semiHidden/>
    <w:rsid w:val="002E4AFC"/>
    <w:rPr>
      <w:color w:val="808080"/>
    </w:rPr>
  </w:style>
  <w:style w:type="character" w:styleId="Strong">
    <w:name w:val="Strong"/>
    <w:basedOn w:val="DefaultParagraphFont"/>
    <w:uiPriority w:val="22"/>
    <w:qFormat/>
    <w:rsid w:val="002E4AFC"/>
    <w:rPr>
      <w:b/>
      <w:bCs/>
      <w:color w:val="FF7707" w:themeColor="accent2"/>
    </w:rPr>
  </w:style>
  <w:style w:type="table" w:styleId="TableGrid">
    <w:name w:val="Table Grid"/>
    <w:basedOn w:val="TableNormal"/>
    <w:uiPriority w:val="39"/>
    <w:rsid w:val="002E4AFC"/>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semiHidden/>
    <w:rsid w:val="002E4AFC"/>
    <w:rPr>
      <w:rFonts w:ascii="Times New Roman" w:hAnsi="Times New Roman" w:cs="Times New Roman"/>
      <w:sz w:val="24"/>
      <w:szCs w:val="24"/>
    </w:rPr>
  </w:style>
  <w:style w:type="paragraph" w:styleId="Title">
    <w:name w:val="Title"/>
    <w:basedOn w:val="BodyText"/>
    <w:next w:val="Normal"/>
    <w:link w:val="TitleChar"/>
    <w:uiPriority w:val="10"/>
    <w:qFormat/>
    <w:rsid w:val="002E4AFC"/>
    <w:pPr>
      <w:kinsoku w:val="0"/>
      <w:overflowPunct w:val="0"/>
      <w:spacing w:before="120"/>
    </w:pPr>
    <w:rPr>
      <w:rFonts w:asciiTheme="majorHAnsi" w:hAnsiTheme="majorHAnsi" w:cs="Arial Black"/>
      <w:b/>
      <w:bCs/>
      <w:color w:val="FF7707" w:themeColor="accent2"/>
      <w:sz w:val="52"/>
      <w:szCs w:val="52"/>
    </w:rPr>
  </w:style>
  <w:style w:type="character" w:customStyle="1" w:styleId="TitleChar">
    <w:name w:val="Title Char"/>
    <w:basedOn w:val="DefaultParagraphFont"/>
    <w:link w:val="Title"/>
    <w:uiPriority w:val="10"/>
    <w:rsid w:val="002E4AFC"/>
    <w:rPr>
      <w:rFonts w:asciiTheme="majorHAnsi" w:eastAsia="Times New Roman" w:hAnsiTheme="majorHAnsi" w:cs="Arial Black"/>
      <w:b/>
      <w:bCs/>
      <w:color w:val="FF7707" w:themeColor="accent2"/>
      <w:sz w:val="52"/>
      <w:szCs w:val="52"/>
    </w: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rFonts w:asciiTheme="majorHAnsi" w:eastAsiaTheme="majorEastAsia" w:hAnsiTheme="majorHAnsi" w:cstheme="majorBidi"/>
      <w:b w:val="0"/>
      <w:bCs w:val="0"/>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101534"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101534"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B65B6F"/>
    <w:pPr>
      <w:widowControl w:val="0"/>
      <w:autoSpaceDE w:val="0"/>
      <w:autoSpaceDN w:val="0"/>
      <w:adjustRightInd w:val="0"/>
    </w:pPr>
    <w:rPr>
      <w:rFonts w:eastAsia="Times New Roman" w:cs="Arial"/>
    </w:rPr>
  </w:style>
  <w:style w:type="character" w:styleId="Hyperlink">
    <w:name w:val="Hyperlink"/>
    <w:basedOn w:val="DefaultParagraphFont"/>
    <w:uiPriority w:val="99"/>
    <w:unhideWhenUsed/>
    <w:rsid w:val="005476D1"/>
    <w:rPr>
      <w:color w:val="0563C1" w:themeColor="hyperlink"/>
      <w:u w:val="single"/>
    </w:rPr>
  </w:style>
  <w:style w:type="character" w:styleId="UnresolvedMention">
    <w:name w:val="Unresolved Mention"/>
    <w:basedOn w:val="DefaultParagraphFont"/>
    <w:uiPriority w:val="99"/>
    <w:semiHidden/>
    <w:rsid w:val="005476D1"/>
    <w:rPr>
      <w:color w:val="605E5C"/>
      <w:shd w:val="clear" w:color="auto" w:fill="E1DFDD"/>
    </w:rPr>
  </w:style>
  <w:style w:type="character" w:customStyle="1" w:styleId="apple-converted-space">
    <w:name w:val="apple-converted-space"/>
    <w:basedOn w:val="DefaultParagraphFont"/>
    <w:rsid w:val="000568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94248">
      <w:bodyDiv w:val="1"/>
      <w:marLeft w:val="0"/>
      <w:marRight w:val="0"/>
      <w:marTop w:val="0"/>
      <w:marBottom w:val="0"/>
      <w:divBdr>
        <w:top w:val="none" w:sz="0" w:space="0" w:color="auto"/>
        <w:left w:val="none" w:sz="0" w:space="0" w:color="auto"/>
        <w:bottom w:val="none" w:sz="0" w:space="0" w:color="auto"/>
        <w:right w:val="none" w:sz="0" w:space="0" w:color="auto"/>
      </w:divBdr>
    </w:div>
    <w:div w:id="2003242304">
      <w:bodyDiv w:val="1"/>
      <w:marLeft w:val="0"/>
      <w:marRight w:val="0"/>
      <w:marTop w:val="0"/>
      <w:marBottom w:val="0"/>
      <w:divBdr>
        <w:top w:val="none" w:sz="0" w:space="0" w:color="auto"/>
        <w:left w:val="none" w:sz="0" w:space="0" w:color="auto"/>
        <w:bottom w:val="none" w:sz="0" w:space="0" w:color="auto"/>
        <w:right w:val="none" w:sz="0" w:space="0" w:color="auto"/>
      </w:divBdr>
    </w:div>
    <w:div w:id="210714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mritukum\Downloads\TF56014725.dotx" TargetMode="External"/></Relationships>
</file>

<file path=word/theme/theme1.xml><?xml version="1.0" encoding="utf-8"?>
<a:theme xmlns:a="http://schemas.openxmlformats.org/drawingml/2006/main" name="Office Theme">
  <a:themeElements>
    <a:clrScheme name="Custom 1">
      <a:dk1>
        <a:srgbClr val="000000"/>
      </a:dk1>
      <a:lt1>
        <a:srgbClr val="FFFFFF"/>
      </a:lt1>
      <a:dk2>
        <a:srgbClr val="DBD3B9"/>
      </a:dk2>
      <a:lt2>
        <a:srgbClr val="E7E6E6"/>
      </a:lt2>
      <a:accent1>
        <a:srgbClr val="202B6A"/>
      </a:accent1>
      <a:accent2>
        <a:srgbClr val="FF7707"/>
      </a:accent2>
      <a:accent3>
        <a:srgbClr val="293889"/>
      </a:accent3>
      <a:accent4>
        <a:srgbClr val="374AB7"/>
      </a:accent4>
      <a:accent5>
        <a:srgbClr val="4A64F6"/>
      </a:accent5>
      <a:accent6>
        <a:srgbClr val="6E83F8"/>
      </a:accent6>
      <a:hlink>
        <a:srgbClr val="0563C1"/>
      </a:hlink>
      <a:folHlink>
        <a:srgbClr val="954F72"/>
      </a:folHlink>
    </a:clrScheme>
    <a:fontScheme name="Custom 15">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A52C8-A7B4-4E0D-827B-9D843A3BBA39}">
  <ds:schemaRefs>
    <ds:schemaRef ds:uri="http://schemas.microsoft.com/sharepoint/v3/contenttype/forms"/>
  </ds:schemaRefs>
</ds:datastoreItem>
</file>

<file path=customXml/itemProps2.xml><?xml version="1.0" encoding="utf-8"?>
<ds:datastoreItem xmlns:ds="http://schemas.openxmlformats.org/officeDocument/2006/customXml" ds:itemID="{95362233-9004-43F5-886A-86B9723950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14201A-CC91-4515-91A5-9C0E74EF48E2}">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E328B79E-55D4-C547-9ABE-94443F29D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D:\Users\mritukum\Downloads\TF56014725.dotx</Template>
  <TotalTime>0</TotalTime>
  <Pages>21</Pages>
  <Words>6821</Words>
  <Characters>38880</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2018-12-06T11:22:00Z</dcterms:created>
  <dcterms:modified xsi:type="dcterms:W3CDTF">2019-01-08T00:02:00Z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